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23DC3" w14:textId="1B587195" w:rsidR="006760F4" w:rsidRPr="00F750EE" w:rsidRDefault="006760F4" w:rsidP="002D5B96">
      <w:pPr>
        <w:rPr>
          <w:rFonts w:cs="Arial"/>
          <w:color w:val="BFBFBF" w:themeColor="background1" w:themeShade="BF"/>
          <w:sz w:val="18"/>
          <w:szCs w:val="18"/>
        </w:rPr>
      </w:pPr>
    </w:p>
    <w:p w14:paraId="61882DAA" w14:textId="77777777" w:rsidR="00B81FF8" w:rsidRDefault="00B81FF8" w:rsidP="002D5B96">
      <w:pPr>
        <w:rPr>
          <w:rFonts w:cs="Arial"/>
          <w:sz w:val="18"/>
          <w:szCs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B81FF8" w:rsidRPr="00BA6A80" w14:paraId="5D3D84F0" w14:textId="77777777" w:rsidTr="00C75904">
        <w:tc>
          <w:tcPr>
            <w:tcW w:w="8472" w:type="dxa"/>
            <w:gridSpan w:val="8"/>
            <w:shd w:val="clear" w:color="auto" w:fill="B3B3B3"/>
          </w:tcPr>
          <w:p w14:paraId="404CCC11" w14:textId="09915FDE" w:rsidR="00B81FF8" w:rsidRPr="00BA6A80" w:rsidRDefault="00B81FF8" w:rsidP="00B81FF8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CASO DE PRUEBA</w:t>
            </w:r>
            <w:r w:rsidR="00C75904">
              <w:rPr>
                <w:b/>
                <w:sz w:val="18"/>
                <w:szCs w:val="18"/>
                <w:lang w:val="es-ES"/>
              </w:rPr>
              <w:t xml:space="preserve"> FILTRAR TAREAS</w:t>
            </w:r>
          </w:p>
        </w:tc>
      </w:tr>
      <w:tr w:rsidR="00B81FF8" w:rsidRPr="00BA6A80" w14:paraId="0FE01D97" w14:textId="77777777" w:rsidTr="00C75904">
        <w:tc>
          <w:tcPr>
            <w:tcW w:w="3794" w:type="dxa"/>
            <w:gridSpan w:val="4"/>
            <w:shd w:val="clear" w:color="auto" w:fill="auto"/>
          </w:tcPr>
          <w:p w14:paraId="1C21C015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55D2B7C0" w14:textId="56B151EB" w:rsidR="00B81FF8" w:rsidRPr="00BA6A80" w:rsidRDefault="001E4DFA" w:rsidP="00B81FF8">
            <w:pPr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06/10/25</w:t>
            </w:r>
          </w:p>
        </w:tc>
      </w:tr>
      <w:tr w:rsidR="00B81FF8" w:rsidRPr="00BA6A80" w14:paraId="3CB540A9" w14:textId="77777777" w:rsidTr="00C75904">
        <w:tc>
          <w:tcPr>
            <w:tcW w:w="3794" w:type="dxa"/>
            <w:gridSpan w:val="4"/>
            <w:shd w:val="clear" w:color="auto" w:fill="auto"/>
          </w:tcPr>
          <w:p w14:paraId="23DBDF5B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4514740F" w14:textId="55F8A7C7" w:rsidR="00B81FF8" w:rsidRPr="00BA6A80" w:rsidRDefault="001E4DFA" w:rsidP="00B81FF8">
            <w:pPr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Leidy Giraldo</w:t>
            </w:r>
          </w:p>
        </w:tc>
      </w:tr>
      <w:tr w:rsidR="00B81FF8" w:rsidRPr="00BA6A80" w14:paraId="2E01572C" w14:textId="77777777" w:rsidTr="00C75904">
        <w:tc>
          <w:tcPr>
            <w:tcW w:w="3794" w:type="dxa"/>
            <w:gridSpan w:val="4"/>
            <w:shd w:val="clear" w:color="auto" w:fill="auto"/>
          </w:tcPr>
          <w:p w14:paraId="107E6BBD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5CF7EB0E" w14:textId="289F0AF7" w:rsidR="00B81FF8" w:rsidRPr="00BA6A80" w:rsidRDefault="00C75904" w:rsidP="00E23A27">
            <w:pPr>
              <w:rPr>
                <w:sz w:val="18"/>
                <w:szCs w:val="18"/>
                <w:lang w:val="es-ES"/>
              </w:rPr>
            </w:pPr>
            <w:r w:rsidRPr="00C75904">
              <w:rPr>
                <w:sz w:val="18"/>
                <w:szCs w:val="18"/>
                <w:lang w:val="es-ES"/>
              </w:rPr>
              <w:t>Validar que los filtros de Tareas (texto, estado, prioridad, proyecto, asignado) funcionan y combinan criterios sin modificar datos.</w:t>
            </w:r>
          </w:p>
        </w:tc>
      </w:tr>
      <w:tr w:rsidR="00B81FF8" w:rsidRPr="00BA6A80" w14:paraId="73797003" w14:textId="77777777" w:rsidTr="00C75904">
        <w:tc>
          <w:tcPr>
            <w:tcW w:w="3794" w:type="dxa"/>
            <w:gridSpan w:val="4"/>
            <w:shd w:val="clear" w:color="auto" w:fill="auto"/>
          </w:tcPr>
          <w:p w14:paraId="0479F9B8" w14:textId="77777777"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1831AB34" w14:textId="77777777" w:rsidR="00C75904" w:rsidRDefault="00C75904" w:rsidP="00C7590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• FE/BE en ejecución </w:t>
            </w:r>
          </w:p>
          <w:p w14:paraId="44819F8A" w14:textId="77777777" w:rsidR="00C75904" w:rsidRDefault="00C75904" w:rsidP="00C7590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• Usuario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logueado</w:t>
            </w:r>
            <w:proofErr w:type="spellEnd"/>
          </w:p>
          <w:p w14:paraId="3BD24D12" w14:textId="77777777" w:rsidR="00C75904" w:rsidRDefault="00C75904" w:rsidP="00C7590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• Existen tareas con distintos estados/prioridades/proyectos/asignados</w:t>
            </w:r>
          </w:p>
          <w:p w14:paraId="4D69EB6C" w14:textId="07EE96A0" w:rsidR="00B81FF8" w:rsidRPr="00580DC2" w:rsidRDefault="00C75904" w:rsidP="00580DC2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 •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Endpoints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de tareas operativos</w:t>
            </w:r>
          </w:p>
        </w:tc>
      </w:tr>
      <w:tr w:rsidR="00B81FF8" w:rsidRPr="00BA6A80" w14:paraId="50522334" w14:textId="77777777" w:rsidTr="00C75904">
        <w:tc>
          <w:tcPr>
            <w:tcW w:w="8472" w:type="dxa"/>
            <w:gridSpan w:val="8"/>
            <w:shd w:val="clear" w:color="auto" w:fill="B3B3B3"/>
          </w:tcPr>
          <w:p w14:paraId="14CB24DE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DETALLE CASO DE PRUEBA</w:t>
            </w:r>
          </w:p>
        </w:tc>
      </w:tr>
      <w:tr w:rsidR="00B81FF8" w:rsidRPr="00BA6A80" w14:paraId="614797B4" w14:textId="77777777" w:rsidTr="00C75904">
        <w:tc>
          <w:tcPr>
            <w:tcW w:w="675" w:type="dxa"/>
            <w:shd w:val="clear" w:color="auto" w:fill="E6E6E6"/>
            <w:vAlign w:val="center"/>
          </w:tcPr>
          <w:p w14:paraId="7A1D5176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51CB1853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proofErr w:type="gramStart"/>
            <w:r w:rsidRPr="00BA6A80">
              <w:rPr>
                <w:b/>
                <w:sz w:val="18"/>
                <w:szCs w:val="18"/>
                <w:lang w:val="es-ES"/>
              </w:rPr>
              <w:t>Acción usuario</w:t>
            </w:r>
            <w:proofErr w:type="gramEnd"/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7770F6C0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43B71258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B81FF8" w:rsidRPr="00BA6A80" w14:paraId="39210E21" w14:textId="77777777" w:rsidTr="00C75904">
        <w:tc>
          <w:tcPr>
            <w:tcW w:w="675" w:type="dxa"/>
          </w:tcPr>
          <w:p w14:paraId="1293B726" w14:textId="406AFFE5" w:rsidR="00B81FF8" w:rsidRPr="00C75904" w:rsidRDefault="00C75904" w:rsidP="00243929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2599" w:type="dxa"/>
            <w:gridSpan w:val="2"/>
          </w:tcPr>
          <w:p w14:paraId="47E5EFB7" w14:textId="77777777" w:rsidR="00B81FF8" w:rsidRDefault="00B81FF8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5B2A2130" w14:textId="1541A875" w:rsidR="00E23A27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 w:rsidRPr="00C75904">
              <w:rPr>
                <w:rFonts w:cs="Arial"/>
                <w:sz w:val="16"/>
                <w:szCs w:val="16"/>
                <w:lang w:val="es-ES"/>
              </w:rPr>
              <w:t>Abrir la vista “Tareas”</w:t>
            </w:r>
          </w:p>
          <w:p w14:paraId="7A4802E1" w14:textId="77777777" w:rsidR="00E23A27" w:rsidRPr="00BA6A80" w:rsidRDefault="00E23A27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37A366C7" w14:textId="2F7B58D8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Se muestra la lista con tareas y filtros: Estado, Prioridad, Proyecto, Asignado y buscador.</w:t>
            </w:r>
          </w:p>
        </w:tc>
        <w:tc>
          <w:tcPr>
            <w:tcW w:w="2599" w:type="dxa"/>
            <w:gridSpan w:val="2"/>
          </w:tcPr>
          <w:p w14:paraId="12AAAFA5" w14:textId="21D00456" w:rsidR="00B81FF8" w:rsidRPr="00BA6A80" w:rsidRDefault="001E4DFA" w:rsidP="00243929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FUNCIONA, se muestra en la evidencia en las </w:t>
            </w:r>
            <w:proofErr w:type="spellStart"/>
            <w:r>
              <w:rPr>
                <w:sz w:val="18"/>
                <w:szCs w:val="18"/>
                <w:lang w:val="es-ES"/>
              </w:rPr>
              <w:t>imagenes</w:t>
            </w:r>
            <w:proofErr w:type="spellEnd"/>
          </w:p>
        </w:tc>
      </w:tr>
      <w:tr w:rsidR="00B81FF8" w:rsidRPr="00BA6A80" w14:paraId="1607ABE5" w14:textId="77777777" w:rsidTr="00C75904">
        <w:tc>
          <w:tcPr>
            <w:tcW w:w="675" w:type="dxa"/>
          </w:tcPr>
          <w:p w14:paraId="4427E2E0" w14:textId="63E7D1DA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599" w:type="dxa"/>
            <w:gridSpan w:val="2"/>
          </w:tcPr>
          <w:p w14:paraId="493791E0" w14:textId="77777777" w:rsidR="00B81FF8" w:rsidRDefault="00B81FF8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73E42ACB" w14:textId="21E593DB" w:rsidR="00E23A27" w:rsidRPr="00C75904" w:rsidRDefault="00C75904" w:rsidP="00C75904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Escribir texto en el buscador (p. ej. </w:t>
            </w:r>
            <w:proofErr w:type="gramStart"/>
            <w:r>
              <w:rPr>
                <w:rFonts w:cs="Arial"/>
                <w:color w:val="000000"/>
                <w:sz w:val="16"/>
                <w:szCs w:val="16"/>
              </w:rPr>
              <w:t>Crear )</w:t>
            </w:r>
            <w:proofErr w:type="gramEnd"/>
          </w:p>
          <w:p w14:paraId="134AA795" w14:textId="77777777" w:rsidR="00E23A27" w:rsidRPr="00C75904" w:rsidRDefault="00E23A27" w:rsidP="00C75904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599" w:type="dxa"/>
            <w:gridSpan w:val="3"/>
          </w:tcPr>
          <w:p w14:paraId="320BC018" w14:textId="35FEEDA4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La lista se filtra mostrando solo tareas cuyo título o descripción contienen el texto. Por </w:t>
            </w:r>
            <w:proofErr w:type="gramStart"/>
            <w:r>
              <w:rPr>
                <w:rFonts w:cs="Arial"/>
                <w:color w:val="000000"/>
                <w:sz w:val="16"/>
                <w:szCs w:val="16"/>
              </w:rPr>
              <w:t>ejemplo</w:t>
            </w:r>
            <w:proofErr w:type="gramEnd"/>
            <w:r>
              <w:rPr>
                <w:rFonts w:cs="Arial"/>
                <w:color w:val="000000"/>
                <w:sz w:val="16"/>
                <w:szCs w:val="16"/>
              </w:rPr>
              <w:t xml:space="preserve"> sale crear notificación y crear manual</w:t>
            </w:r>
          </w:p>
        </w:tc>
        <w:tc>
          <w:tcPr>
            <w:tcW w:w="2599" w:type="dxa"/>
            <w:gridSpan w:val="2"/>
          </w:tcPr>
          <w:p w14:paraId="07D51EB5" w14:textId="6977568A" w:rsidR="00B81FF8" w:rsidRPr="00BA6A80" w:rsidRDefault="001E4DFA" w:rsidP="00243929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FUNCIONA, se muestra en la evidencia en las </w:t>
            </w:r>
            <w:proofErr w:type="spellStart"/>
            <w:r>
              <w:rPr>
                <w:sz w:val="18"/>
                <w:szCs w:val="18"/>
                <w:lang w:val="es-ES"/>
              </w:rPr>
              <w:t>imagenes</w:t>
            </w:r>
            <w:proofErr w:type="spellEnd"/>
          </w:p>
        </w:tc>
      </w:tr>
      <w:tr w:rsidR="00B81FF8" w:rsidRPr="00BA6A80" w14:paraId="28C65485" w14:textId="77777777" w:rsidTr="00C75904">
        <w:tc>
          <w:tcPr>
            <w:tcW w:w="675" w:type="dxa"/>
          </w:tcPr>
          <w:p w14:paraId="3F5A3520" w14:textId="4F6A7F72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2599" w:type="dxa"/>
            <w:gridSpan w:val="2"/>
          </w:tcPr>
          <w:p w14:paraId="02B4EAAA" w14:textId="77777777" w:rsidR="00B81FF8" w:rsidRDefault="00B81FF8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719B2DA8" w14:textId="22DB3764" w:rsidR="00E23A27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Seleccionar “</w:t>
            </w:r>
            <w:proofErr w:type="spellStart"/>
            <w:proofErr w:type="gramStart"/>
            <w:r>
              <w:rPr>
                <w:rFonts w:cs="Arial"/>
                <w:color w:val="000000"/>
                <w:sz w:val="16"/>
                <w:szCs w:val="16"/>
              </w:rPr>
              <w:t>Estado:</w:t>
            </w:r>
            <w:r w:rsidR="00580DC2">
              <w:rPr>
                <w:rFonts w:cs="Arial"/>
                <w:color w:val="000000"/>
                <w:sz w:val="16"/>
                <w:szCs w:val="16"/>
              </w:rPr>
              <w:t>Activas</w:t>
            </w:r>
            <w:proofErr w:type="spellEnd"/>
            <w:proofErr w:type="gramEnd"/>
            <w:r>
              <w:rPr>
                <w:rFonts w:cs="Arial"/>
                <w:color w:val="000000"/>
                <w:sz w:val="16"/>
                <w:szCs w:val="16"/>
              </w:rPr>
              <w:t>”</w:t>
            </w:r>
          </w:p>
          <w:p w14:paraId="6933852F" w14:textId="77777777" w:rsidR="00E23A27" w:rsidRPr="00BA6A80" w:rsidRDefault="00E23A27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78895647" w14:textId="4BA70239" w:rsidR="00B81FF8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La lista muestra solo tareas con estado “Activas” por ejemplo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 xml:space="preserve">Diseño </w:t>
            </w:r>
            <w:proofErr w:type="gramStart"/>
            <w:r w:rsidRPr="00580DC2">
              <w:rPr>
                <w:rFonts w:cs="Arial"/>
                <w:color w:val="000000"/>
                <w:sz w:val="16"/>
                <w:szCs w:val="16"/>
              </w:rPr>
              <w:t>UI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, 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>Desarrollo</w:t>
            </w:r>
            <w:proofErr w:type="gramEnd"/>
            <w:r w:rsidRPr="00580DC2">
              <w:rPr>
                <w:rFonts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80DC2">
              <w:rPr>
                <w:rFonts w:cs="Arial"/>
                <w:color w:val="000000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2599" w:type="dxa"/>
            <w:gridSpan w:val="2"/>
          </w:tcPr>
          <w:p w14:paraId="47BFEBD0" w14:textId="6E654909" w:rsidR="00B81FF8" w:rsidRPr="00BA6A80" w:rsidRDefault="001E4DFA" w:rsidP="00243929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FUNCIONA, se muestra en la evidencia en las </w:t>
            </w:r>
            <w:proofErr w:type="spellStart"/>
            <w:r>
              <w:rPr>
                <w:sz w:val="18"/>
                <w:szCs w:val="18"/>
                <w:lang w:val="es-ES"/>
              </w:rPr>
              <w:t>imagenes</w:t>
            </w:r>
            <w:proofErr w:type="spellEnd"/>
          </w:p>
        </w:tc>
      </w:tr>
      <w:tr w:rsidR="00F750EE" w:rsidRPr="00BA6A80" w14:paraId="62FD690C" w14:textId="77777777" w:rsidTr="00C75904">
        <w:tc>
          <w:tcPr>
            <w:tcW w:w="675" w:type="dxa"/>
          </w:tcPr>
          <w:p w14:paraId="5BA53081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6B42BBEC" w14:textId="43A81DCB" w:rsidR="00F750EE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4</w:t>
            </w:r>
          </w:p>
          <w:p w14:paraId="7A303E9F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64E6DD32" w14:textId="77777777" w:rsidR="00C75904" w:rsidRDefault="00C75904" w:rsidP="00C75904">
            <w:pPr>
              <w:rPr>
                <w:rFonts w:cs="Arial"/>
                <w:color w:val="000000"/>
                <w:sz w:val="16"/>
                <w:szCs w:val="16"/>
              </w:rPr>
            </w:pPr>
          </w:p>
          <w:p w14:paraId="27DF5D90" w14:textId="076C6838" w:rsidR="00F750EE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Seleccionar “Prioridad: Alta”</w:t>
            </w:r>
          </w:p>
        </w:tc>
        <w:tc>
          <w:tcPr>
            <w:tcW w:w="2599" w:type="dxa"/>
            <w:gridSpan w:val="3"/>
          </w:tcPr>
          <w:p w14:paraId="3F152445" w14:textId="203544EB" w:rsidR="00F750EE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La lista muestra solo tareas con estado “Activas” por ejemplo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 xml:space="preserve">Diseño </w:t>
            </w:r>
            <w:proofErr w:type="gramStart"/>
            <w:r w:rsidRPr="00580DC2">
              <w:rPr>
                <w:rFonts w:cs="Arial"/>
                <w:color w:val="000000"/>
                <w:sz w:val="16"/>
                <w:szCs w:val="16"/>
              </w:rPr>
              <w:t>UI</w:t>
            </w:r>
            <w:r>
              <w:rPr>
                <w:rFonts w:cs="Arial"/>
                <w:color w:val="000000"/>
                <w:sz w:val="16"/>
                <w:szCs w:val="16"/>
              </w:rPr>
              <w:t>,  Configurar</w:t>
            </w:r>
            <w:proofErr w:type="gramEnd"/>
            <w:r>
              <w:rPr>
                <w:rFonts w:cs="Arial"/>
                <w:color w:val="000000"/>
                <w:sz w:val="16"/>
                <w:szCs w:val="16"/>
              </w:rPr>
              <w:t xml:space="preserve"> servidores</w:t>
            </w:r>
          </w:p>
        </w:tc>
        <w:tc>
          <w:tcPr>
            <w:tcW w:w="2599" w:type="dxa"/>
            <w:gridSpan w:val="2"/>
          </w:tcPr>
          <w:p w14:paraId="291D456F" w14:textId="30C8BADA" w:rsidR="00F750EE" w:rsidRPr="00BA6A80" w:rsidRDefault="001E4DFA" w:rsidP="00243929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FUNCIONA, se muestra en la evidencia en las </w:t>
            </w:r>
            <w:proofErr w:type="spellStart"/>
            <w:r>
              <w:rPr>
                <w:sz w:val="18"/>
                <w:szCs w:val="18"/>
                <w:lang w:val="es-ES"/>
              </w:rPr>
              <w:t>imagenes</w:t>
            </w:r>
            <w:proofErr w:type="spellEnd"/>
          </w:p>
        </w:tc>
      </w:tr>
      <w:tr w:rsidR="00B81FF8" w:rsidRPr="00BA6A80" w14:paraId="210F8CD0" w14:textId="77777777" w:rsidTr="00C75904">
        <w:tc>
          <w:tcPr>
            <w:tcW w:w="675" w:type="dxa"/>
          </w:tcPr>
          <w:p w14:paraId="2EB3D444" w14:textId="238BC55F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5</w:t>
            </w:r>
          </w:p>
        </w:tc>
        <w:tc>
          <w:tcPr>
            <w:tcW w:w="2599" w:type="dxa"/>
            <w:gridSpan w:val="2"/>
          </w:tcPr>
          <w:p w14:paraId="43E3058D" w14:textId="77777777" w:rsidR="00B81FF8" w:rsidRDefault="00B81FF8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7758CBAF" w14:textId="3A7FBDEE" w:rsidR="00E23A27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Seleccionar un “</w:t>
            </w:r>
            <w:proofErr w:type="spellStart"/>
            <w:proofErr w:type="gramStart"/>
            <w:r>
              <w:rPr>
                <w:rFonts w:cs="Arial"/>
                <w:color w:val="000000"/>
                <w:sz w:val="16"/>
                <w:szCs w:val="16"/>
              </w:rPr>
              <w:t>Proyecto</w:t>
            </w:r>
            <w:r w:rsidR="00580DC2">
              <w:rPr>
                <w:rFonts w:cs="Arial"/>
                <w:color w:val="000000"/>
                <w:sz w:val="16"/>
                <w:szCs w:val="16"/>
              </w:rPr>
              <w:t>:Sistema</w:t>
            </w:r>
            <w:proofErr w:type="spellEnd"/>
            <w:proofErr w:type="gramEnd"/>
            <w:r w:rsidR="00580DC2">
              <w:rPr>
                <w:rFonts w:cs="Arial"/>
                <w:color w:val="000000"/>
                <w:sz w:val="16"/>
                <w:szCs w:val="16"/>
              </w:rPr>
              <w:t xml:space="preserve"> de ventas”</w:t>
            </w:r>
          </w:p>
          <w:p w14:paraId="248AF422" w14:textId="77777777" w:rsidR="00E23A27" w:rsidRPr="00BA6A80" w:rsidRDefault="00E23A27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01C48410" w14:textId="338BC0DC" w:rsidR="00B81FF8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La lista muestra solo tareas de Sistema de ventas, sale Diseño UI, </w:t>
            </w:r>
            <w:proofErr w:type="spellStart"/>
            <w:r>
              <w:rPr>
                <w:rFonts w:cs="Arial"/>
                <w:color w:val="000000"/>
                <w:sz w:val="16"/>
                <w:szCs w:val="16"/>
              </w:rPr>
              <w:t>Dashboard</w:t>
            </w:r>
            <w:proofErr w:type="spellEnd"/>
            <w:r>
              <w:rPr>
                <w:rFonts w:cs="Arial"/>
                <w:color w:val="000000"/>
                <w:sz w:val="16"/>
                <w:szCs w:val="16"/>
              </w:rPr>
              <w:t xml:space="preserve"> KPIs</w:t>
            </w:r>
          </w:p>
        </w:tc>
        <w:tc>
          <w:tcPr>
            <w:tcW w:w="2599" w:type="dxa"/>
            <w:gridSpan w:val="2"/>
          </w:tcPr>
          <w:p w14:paraId="6B0B06C4" w14:textId="47D563E0" w:rsidR="00B81FF8" w:rsidRPr="00BA6A80" w:rsidRDefault="001E4DFA" w:rsidP="00243929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FUNCIONA, se muestra en la evidencia en las </w:t>
            </w:r>
            <w:proofErr w:type="spellStart"/>
            <w:r>
              <w:rPr>
                <w:sz w:val="18"/>
                <w:szCs w:val="18"/>
                <w:lang w:val="es-ES"/>
              </w:rPr>
              <w:t>imagenes</w:t>
            </w:r>
            <w:proofErr w:type="spellEnd"/>
          </w:p>
        </w:tc>
      </w:tr>
      <w:tr w:rsidR="00F750EE" w:rsidRPr="00BA6A80" w14:paraId="7A3EE6F8" w14:textId="77777777" w:rsidTr="00C75904">
        <w:tc>
          <w:tcPr>
            <w:tcW w:w="675" w:type="dxa"/>
          </w:tcPr>
          <w:p w14:paraId="6C99B87D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604784B3" w14:textId="441F9212" w:rsidR="00F750EE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6</w:t>
            </w:r>
          </w:p>
          <w:p w14:paraId="32BAB972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40690BE7" w14:textId="2A86B9F6" w:rsidR="00F750EE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Seleccionar un “Asignad</w:t>
            </w:r>
            <w:r w:rsidR="00580DC2">
              <w:rPr>
                <w:rFonts w:cs="Arial"/>
                <w:color w:val="000000"/>
                <w:sz w:val="16"/>
                <w:szCs w:val="16"/>
              </w:rPr>
              <w:t xml:space="preserve">o: </w:t>
            </w:r>
            <w:proofErr w:type="spellStart"/>
            <w:r w:rsidR="00580DC2">
              <w:rPr>
                <w:rFonts w:cs="Arial"/>
                <w:color w:val="000000"/>
                <w:sz w:val="16"/>
                <w:szCs w:val="16"/>
              </w:rPr>
              <w:t>leidy</w:t>
            </w:r>
            <w:proofErr w:type="spellEnd"/>
            <w:r w:rsidR="00580DC2">
              <w:rPr>
                <w:rFonts w:cs="Arial"/>
                <w:color w:val="000000"/>
                <w:sz w:val="16"/>
                <w:szCs w:val="16"/>
              </w:rPr>
              <w:t>”</w:t>
            </w:r>
          </w:p>
        </w:tc>
        <w:tc>
          <w:tcPr>
            <w:tcW w:w="2599" w:type="dxa"/>
            <w:gridSpan w:val="3"/>
          </w:tcPr>
          <w:p w14:paraId="18FA6D52" w14:textId="79423C71" w:rsidR="00F750EE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La lista muestra solo tareas asignadas a ese usuario, sale Diseño UI</w:t>
            </w:r>
          </w:p>
        </w:tc>
        <w:tc>
          <w:tcPr>
            <w:tcW w:w="2599" w:type="dxa"/>
            <w:gridSpan w:val="2"/>
          </w:tcPr>
          <w:p w14:paraId="5A409271" w14:textId="796147EA" w:rsidR="00F750EE" w:rsidRPr="00BA6A80" w:rsidRDefault="001E4DFA" w:rsidP="00243929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FUNCIONA, se muestra en la evidencia en las </w:t>
            </w:r>
            <w:proofErr w:type="spellStart"/>
            <w:r>
              <w:rPr>
                <w:sz w:val="18"/>
                <w:szCs w:val="18"/>
                <w:lang w:val="es-ES"/>
              </w:rPr>
              <w:t>imagenes</w:t>
            </w:r>
            <w:proofErr w:type="spellEnd"/>
          </w:p>
        </w:tc>
      </w:tr>
      <w:tr w:rsidR="00F750EE" w:rsidRPr="00BA6A80" w14:paraId="65FA03B8" w14:textId="77777777" w:rsidTr="00C75904">
        <w:tc>
          <w:tcPr>
            <w:tcW w:w="675" w:type="dxa"/>
          </w:tcPr>
          <w:p w14:paraId="5A2FA3D7" w14:textId="77777777"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70AD50BC" w14:textId="0A339E19" w:rsidR="00F750EE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7</w:t>
            </w:r>
          </w:p>
          <w:p w14:paraId="43FF3023" w14:textId="77777777"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2FE681A9" w14:textId="44E2A899" w:rsidR="00F750EE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Combinar filtros (p. ej., Estado=</w:t>
            </w:r>
            <w:r w:rsidR="00580DC2">
              <w:rPr>
                <w:rFonts w:cs="Arial"/>
                <w:color w:val="000000"/>
                <w:sz w:val="16"/>
                <w:szCs w:val="16"/>
              </w:rPr>
              <w:t>Activos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 + Prioridad=Alta)</w:t>
            </w:r>
          </w:p>
        </w:tc>
        <w:tc>
          <w:tcPr>
            <w:tcW w:w="2599" w:type="dxa"/>
            <w:gridSpan w:val="3"/>
          </w:tcPr>
          <w:p w14:paraId="39090D28" w14:textId="06410878" w:rsidR="00F750EE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La lista aplica todos los criterios a la vez que muestran son: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>Pruebas Integración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,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>Migrar Base de Datos</w:t>
            </w:r>
          </w:p>
        </w:tc>
        <w:tc>
          <w:tcPr>
            <w:tcW w:w="2599" w:type="dxa"/>
            <w:gridSpan w:val="2"/>
          </w:tcPr>
          <w:p w14:paraId="2B4A8C6D" w14:textId="4C94FF8F" w:rsidR="00F750EE" w:rsidRPr="00BA6A80" w:rsidRDefault="001E4DFA" w:rsidP="00243929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FUNCIONA, se muestra en la evidencia en las </w:t>
            </w:r>
            <w:proofErr w:type="spellStart"/>
            <w:r>
              <w:rPr>
                <w:sz w:val="18"/>
                <w:szCs w:val="18"/>
                <w:lang w:val="es-ES"/>
              </w:rPr>
              <w:t>imagenes</w:t>
            </w:r>
            <w:proofErr w:type="spellEnd"/>
          </w:p>
        </w:tc>
      </w:tr>
      <w:tr w:rsidR="00B81FF8" w:rsidRPr="00BA6A80" w14:paraId="55AEFA75" w14:textId="77777777" w:rsidTr="00C75904">
        <w:tc>
          <w:tcPr>
            <w:tcW w:w="675" w:type="dxa"/>
          </w:tcPr>
          <w:p w14:paraId="436D86AE" w14:textId="7944EB96" w:rsidR="00B81FF8" w:rsidRPr="00BA6A80" w:rsidRDefault="00C75904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8</w:t>
            </w:r>
          </w:p>
        </w:tc>
        <w:tc>
          <w:tcPr>
            <w:tcW w:w="2599" w:type="dxa"/>
            <w:gridSpan w:val="2"/>
          </w:tcPr>
          <w:p w14:paraId="5BD49D12" w14:textId="77777777" w:rsidR="00B81FF8" w:rsidRDefault="00B81FF8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069AAFE8" w14:textId="767FF17D" w:rsidR="00E23A27" w:rsidRDefault="00C75904" w:rsidP="00C75904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Pulsar “Limpiar” (y dejar Estado/Prioridad/Proyecto/Asignado en “Todos”)</w:t>
            </w:r>
          </w:p>
          <w:p w14:paraId="775B0E20" w14:textId="77777777" w:rsidR="00E23A27" w:rsidRPr="00BA6A80" w:rsidRDefault="00E23A27" w:rsidP="00C75904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7B39E053" w14:textId="60B3C1E1" w:rsidR="00B81FF8" w:rsidRPr="00BA6A80" w:rsidRDefault="00580DC2" w:rsidP="00243929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 xml:space="preserve">Se restablecen los filtros y se vuelve a mostrar la lista completa, que son: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>Diseño U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I,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 xml:space="preserve">Desarrollo </w:t>
            </w:r>
            <w:proofErr w:type="spellStart"/>
            <w:r w:rsidRPr="00580DC2">
              <w:rPr>
                <w:rFonts w:cs="Arial"/>
                <w:color w:val="000000"/>
                <w:sz w:val="16"/>
                <w:szCs w:val="16"/>
              </w:rPr>
              <w:t>Backend</w:t>
            </w:r>
            <w:proofErr w:type="spellEnd"/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>
              <w:t xml:space="preserve"> </w:t>
            </w:r>
            <w:r w:rsidRPr="00580DC2">
              <w:rPr>
                <w:rFonts w:cs="Arial"/>
                <w:color w:val="000000"/>
                <w:sz w:val="16"/>
                <w:szCs w:val="16"/>
              </w:rPr>
              <w:t>Migrar Base de Datos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580DC2">
              <w:rPr>
                <w:rFonts w:cs="Arial"/>
                <w:color w:val="000000"/>
                <w:sz w:val="16"/>
                <w:szCs w:val="16"/>
              </w:rPr>
              <w:t>Dashboard</w:t>
            </w:r>
            <w:proofErr w:type="spellEnd"/>
            <w:r w:rsidRPr="00580DC2">
              <w:rPr>
                <w:rFonts w:cs="Arial"/>
                <w:color w:val="000000"/>
                <w:sz w:val="16"/>
                <w:szCs w:val="16"/>
              </w:rPr>
              <w:t xml:space="preserve"> KPIs</w:t>
            </w:r>
          </w:p>
        </w:tc>
        <w:tc>
          <w:tcPr>
            <w:tcW w:w="2599" w:type="dxa"/>
            <w:gridSpan w:val="2"/>
          </w:tcPr>
          <w:p w14:paraId="765FD659" w14:textId="28A5DB34" w:rsidR="00B81FF8" w:rsidRPr="00BA6A80" w:rsidRDefault="001E4DFA" w:rsidP="00243929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 xml:space="preserve">FUNCIONA, se muestra en la evidencia en las </w:t>
            </w:r>
            <w:proofErr w:type="spellStart"/>
            <w:r>
              <w:rPr>
                <w:sz w:val="18"/>
                <w:szCs w:val="18"/>
                <w:lang w:val="es-ES"/>
              </w:rPr>
              <w:t>imagenes</w:t>
            </w:r>
            <w:proofErr w:type="spellEnd"/>
          </w:p>
        </w:tc>
      </w:tr>
      <w:tr w:rsidR="00B81FF8" w:rsidRPr="00BA6A80" w14:paraId="6468E6D4" w14:textId="77777777" w:rsidTr="00C75904">
        <w:tc>
          <w:tcPr>
            <w:tcW w:w="8472" w:type="dxa"/>
            <w:gridSpan w:val="8"/>
            <w:shd w:val="clear" w:color="auto" w:fill="B3B3B3"/>
          </w:tcPr>
          <w:p w14:paraId="7883693B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B81FF8" w:rsidRPr="00BA6A80" w14:paraId="052B6361" w14:textId="77777777" w:rsidTr="00C75904">
        <w:tc>
          <w:tcPr>
            <w:tcW w:w="8472" w:type="dxa"/>
            <w:gridSpan w:val="8"/>
            <w:shd w:val="clear" w:color="auto" w:fill="auto"/>
          </w:tcPr>
          <w:p w14:paraId="6FE54592" w14:textId="77777777" w:rsidR="00C75904" w:rsidRPr="00C75904" w:rsidRDefault="00C75904" w:rsidP="00C75904">
            <w:pPr>
              <w:rPr>
                <w:b/>
                <w:sz w:val="18"/>
                <w:szCs w:val="18"/>
              </w:rPr>
            </w:pPr>
          </w:p>
          <w:p w14:paraId="49AAD565" w14:textId="77777777" w:rsidR="00C75904" w:rsidRPr="00C75904" w:rsidRDefault="00C75904" w:rsidP="00C75904">
            <w:pPr>
              <w:pStyle w:val="Prrafodelista"/>
              <w:numPr>
                <w:ilvl w:val="0"/>
                <w:numId w:val="47"/>
              </w:numPr>
              <w:rPr>
                <w:bCs/>
                <w:sz w:val="18"/>
                <w:szCs w:val="18"/>
              </w:rPr>
            </w:pPr>
            <w:r w:rsidRPr="00C75904">
              <w:rPr>
                <w:bCs/>
                <w:sz w:val="18"/>
                <w:szCs w:val="18"/>
              </w:rPr>
              <w:t>Los filtros no alteran datos; solo la vista.</w:t>
            </w:r>
          </w:p>
          <w:p w14:paraId="39C95823" w14:textId="77777777" w:rsidR="00C75904" w:rsidRPr="00C75904" w:rsidRDefault="00C75904" w:rsidP="00C75904">
            <w:pPr>
              <w:pStyle w:val="Prrafodelista"/>
              <w:numPr>
                <w:ilvl w:val="0"/>
                <w:numId w:val="47"/>
              </w:numPr>
              <w:rPr>
                <w:bCs/>
                <w:sz w:val="18"/>
                <w:szCs w:val="18"/>
              </w:rPr>
            </w:pPr>
            <w:r w:rsidRPr="00C75904">
              <w:rPr>
                <w:bCs/>
                <w:sz w:val="18"/>
                <w:szCs w:val="18"/>
              </w:rPr>
              <w:t>El buscador es “contiene” (case-</w:t>
            </w:r>
            <w:proofErr w:type="spellStart"/>
            <w:r w:rsidRPr="00C75904">
              <w:rPr>
                <w:bCs/>
                <w:sz w:val="18"/>
                <w:szCs w:val="18"/>
              </w:rPr>
              <w:t>insensitive</w:t>
            </w:r>
            <w:proofErr w:type="spellEnd"/>
            <w:r w:rsidRPr="00C75904">
              <w:rPr>
                <w:bCs/>
                <w:sz w:val="18"/>
                <w:szCs w:val="18"/>
              </w:rPr>
              <w:t>).</w:t>
            </w:r>
          </w:p>
          <w:p w14:paraId="7CBB5464" w14:textId="4DA59CF8" w:rsidR="00E23A27" w:rsidRPr="00C75904" w:rsidRDefault="00C75904" w:rsidP="00C75904">
            <w:pPr>
              <w:pStyle w:val="Prrafodelista"/>
              <w:numPr>
                <w:ilvl w:val="0"/>
                <w:numId w:val="47"/>
              </w:numPr>
              <w:rPr>
                <w:bCs/>
                <w:sz w:val="18"/>
                <w:szCs w:val="18"/>
              </w:rPr>
            </w:pPr>
            <w:r w:rsidRPr="00C75904">
              <w:rPr>
                <w:bCs/>
                <w:sz w:val="18"/>
                <w:szCs w:val="18"/>
              </w:rPr>
              <w:t>El botón “Limpiar” restablece filtros y recarga todas las tareas.</w:t>
            </w:r>
          </w:p>
          <w:p w14:paraId="39A189AC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1E4DFA" w:rsidRPr="00BA6A80" w14:paraId="69896634" w14:textId="77777777" w:rsidTr="00C75904">
        <w:tc>
          <w:tcPr>
            <w:tcW w:w="8472" w:type="dxa"/>
            <w:gridSpan w:val="8"/>
            <w:shd w:val="clear" w:color="auto" w:fill="auto"/>
          </w:tcPr>
          <w:p w14:paraId="2E67C0A3" w14:textId="77777777" w:rsidR="001E4DFA" w:rsidRDefault="001E4DFA" w:rsidP="00C7590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Evidencia:</w:t>
            </w:r>
          </w:p>
          <w:p w14:paraId="4687CAB5" w14:textId="77777777" w:rsidR="001E4DFA" w:rsidRDefault="001E4DFA" w:rsidP="00C75904">
            <w:pPr>
              <w:rPr>
                <w:b/>
                <w:sz w:val="18"/>
                <w:szCs w:val="18"/>
              </w:rPr>
            </w:pPr>
          </w:p>
          <w:p w14:paraId="0291C19F" w14:textId="7B32CB95" w:rsidR="001E4DFA" w:rsidRDefault="001E4DFA" w:rsidP="001E4DFA">
            <w:pPr>
              <w:pStyle w:val="Prrafodelista"/>
              <w:numPr>
                <w:ilvl w:val="0"/>
                <w:numId w:val="48"/>
              </w:num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br/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8991B63" wp14:editId="1DC1A1AB">
                  <wp:simplePos x="0" y="0"/>
                  <wp:positionH relativeFrom="column">
                    <wp:posOffset>593090</wp:posOffset>
                  </wp:positionH>
                  <wp:positionV relativeFrom="paragraph">
                    <wp:posOffset>180975</wp:posOffset>
                  </wp:positionV>
                  <wp:extent cx="3924300" cy="2066925"/>
                  <wp:effectExtent l="0" t="0" r="0" b="9525"/>
                  <wp:wrapTopAndBottom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9D35E56" w14:textId="726F6E5C" w:rsidR="001E4DFA" w:rsidRPr="001E4DFA" w:rsidRDefault="001E4DFA" w:rsidP="001E4DFA">
            <w:pPr>
              <w:pStyle w:val="Prrafodelista"/>
              <w:numPr>
                <w:ilvl w:val="0"/>
                <w:numId w:val="48"/>
              </w:numPr>
              <w:rPr>
                <w:b/>
                <w:sz w:val="18"/>
                <w:szCs w:val="18"/>
              </w:rPr>
            </w:pPr>
          </w:p>
          <w:p w14:paraId="2457D8EC" w14:textId="0B424299" w:rsidR="001E4DFA" w:rsidRDefault="001E4DFA" w:rsidP="001E4DFA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02D15FC6" wp14:editId="41B773D6">
                  <wp:simplePos x="0" y="0"/>
                  <wp:positionH relativeFrom="column">
                    <wp:posOffset>212090</wp:posOffset>
                  </wp:positionH>
                  <wp:positionV relativeFrom="paragraph">
                    <wp:posOffset>180975</wp:posOffset>
                  </wp:positionV>
                  <wp:extent cx="4800600" cy="2095500"/>
                  <wp:effectExtent l="0" t="0" r="0" b="0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F164E04" w14:textId="4381A711" w:rsidR="001E4DFA" w:rsidRPr="001E4DFA" w:rsidRDefault="001E4DFA" w:rsidP="001E4DFA">
            <w:pPr>
              <w:pStyle w:val="Prrafodelista"/>
              <w:numPr>
                <w:ilvl w:val="0"/>
                <w:numId w:val="48"/>
              </w:numPr>
              <w:rPr>
                <w:b/>
                <w:sz w:val="18"/>
                <w:szCs w:val="18"/>
              </w:rPr>
            </w:pPr>
          </w:p>
          <w:p w14:paraId="0DD8CE6F" w14:textId="5FF31D4D" w:rsidR="001E4DFA" w:rsidRDefault="001E4DFA" w:rsidP="001E4DFA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4AA13BB8" wp14:editId="66D49C21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144780</wp:posOffset>
                  </wp:positionV>
                  <wp:extent cx="5242560" cy="1227455"/>
                  <wp:effectExtent l="0" t="0" r="0" b="0"/>
                  <wp:wrapTopAndBottom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2560" cy="1227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0CF887F" w14:textId="61FF0652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761ECFC4" w14:textId="4258E06B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2EF53041" w14:textId="77777777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7E98EB5B" w14:textId="77777777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051E9D34" w14:textId="77777777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3B89B179" w14:textId="0CB802EB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0A54B316" w14:textId="0E317905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0327C77C" w14:textId="1BCF6BA9" w:rsidR="001E4DFA" w:rsidRPr="001E4DFA" w:rsidRDefault="001E4DFA" w:rsidP="001E4DFA">
            <w:pPr>
              <w:pStyle w:val="Prrafodelista"/>
              <w:numPr>
                <w:ilvl w:val="0"/>
                <w:numId w:val="48"/>
              </w:numPr>
              <w:rPr>
                <w:b/>
                <w:sz w:val="18"/>
                <w:szCs w:val="18"/>
              </w:rPr>
            </w:pPr>
          </w:p>
          <w:p w14:paraId="014A2763" w14:textId="7F61EB43" w:rsidR="001E4DFA" w:rsidRDefault="001E4DFA" w:rsidP="001E4DFA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allowOverlap="1" wp14:anchorId="14DD6EC5" wp14:editId="2C4931AD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171450</wp:posOffset>
                  </wp:positionV>
                  <wp:extent cx="5210175" cy="1257300"/>
                  <wp:effectExtent l="0" t="0" r="9525" b="0"/>
                  <wp:wrapTopAndBottom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6585AA2" w14:textId="77777777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3B6EB5CF" w14:textId="46928619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6E12AC63" w14:textId="6C1D50CB" w:rsidR="001E4DFA" w:rsidRPr="001E4DFA" w:rsidRDefault="001E4DFA" w:rsidP="001E4DFA">
            <w:pPr>
              <w:pStyle w:val="Prrafodelista"/>
              <w:numPr>
                <w:ilvl w:val="0"/>
                <w:numId w:val="48"/>
              </w:numPr>
              <w:rPr>
                <w:b/>
                <w:sz w:val="18"/>
                <w:szCs w:val="18"/>
              </w:rPr>
            </w:pPr>
          </w:p>
          <w:p w14:paraId="1F0F1394" w14:textId="3BB15C7B" w:rsidR="001E4DFA" w:rsidRDefault="001E4DFA" w:rsidP="001E4DFA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62336" behindDoc="0" locked="0" layoutInCell="1" allowOverlap="1" wp14:anchorId="2249715D" wp14:editId="2522DBC1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120015</wp:posOffset>
                  </wp:positionV>
                  <wp:extent cx="5229225" cy="1476375"/>
                  <wp:effectExtent l="0" t="0" r="9525" b="9525"/>
                  <wp:wrapTopAndBottom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6E4CE99" w14:textId="1E35A158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18779503" w14:textId="372A9BD9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013C863B" w14:textId="0729E098" w:rsidR="001E4DFA" w:rsidRDefault="001E4DFA" w:rsidP="001E4DFA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63360" behindDoc="0" locked="0" layoutInCell="1" allowOverlap="1" wp14:anchorId="5F389249" wp14:editId="1FFB9955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186690</wp:posOffset>
                  </wp:positionV>
                  <wp:extent cx="3600450" cy="1704975"/>
                  <wp:effectExtent l="0" t="0" r="0" b="9525"/>
                  <wp:wrapTopAndBottom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18"/>
                <w:szCs w:val="18"/>
              </w:rPr>
              <w:t>6.</w:t>
            </w:r>
          </w:p>
          <w:p w14:paraId="6F26D83E" w14:textId="2CC470D8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1EA9E6AD" w14:textId="7E90C0C9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1240EBF6" w14:textId="5FA90977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72DD16E9" w14:textId="26C4CC14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66D5D03D" w14:textId="33A29E1C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00986BDF" w14:textId="726EF95D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26615D33" w14:textId="004128A6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5EC127D8" w14:textId="33226482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4976ABB0" w14:textId="77777777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51D283C7" w14:textId="77777777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370E6A86" w14:textId="5C964A36" w:rsidR="001E4DFA" w:rsidRDefault="001E4DFA" w:rsidP="001E4DFA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64384" behindDoc="0" locked="0" layoutInCell="1" allowOverlap="1" wp14:anchorId="54DDB722" wp14:editId="053F407D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255270</wp:posOffset>
                  </wp:positionV>
                  <wp:extent cx="5229225" cy="1343025"/>
                  <wp:effectExtent l="0" t="0" r="9525" b="9525"/>
                  <wp:wrapTopAndBottom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18"/>
                <w:szCs w:val="18"/>
              </w:rPr>
              <w:t>7.</w:t>
            </w:r>
          </w:p>
          <w:p w14:paraId="44B1D8EE" w14:textId="4A27312C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49F39E8C" w14:textId="64952E2B" w:rsidR="001E4DFA" w:rsidRDefault="001E4DFA" w:rsidP="001E4DFA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 wp14:anchorId="1A8CFDAB" wp14:editId="60DBF51E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287655</wp:posOffset>
                  </wp:positionV>
                  <wp:extent cx="5210175" cy="1485900"/>
                  <wp:effectExtent l="0" t="0" r="9525" b="0"/>
                  <wp:wrapTopAndBottom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18"/>
                <w:szCs w:val="18"/>
              </w:rPr>
              <w:t xml:space="preserve">8. </w:t>
            </w:r>
          </w:p>
          <w:p w14:paraId="47E28D34" w14:textId="72529118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6622B5D0" w14:textId="77777777" w:rsidR="001E4DFA" w:rsidRDefault="001E4DFA" w:rsidP="001E4DFA">
            <w:pPr>
              <w:rPr>
                <w:b/>
                <w:sz w:val="18"/>
                <w:szCs w:val="18"/>
              </w:rPr>
            </w:pPr>
          </w:p>
          <w:p w14:paraId="72ACC834" w14:textId="594FD171" w:rsidR="001E4DFA" w:rsidRPr="001E4DFA" w:rsidRDefault="001E4DFA" w:rsidP="001E4DFA">
            <w:pPr>
              <w:rPr>
                <w:b/>
                <w:sz w:val="18"/>
                <w:szCs w:val="18"/>
              </w:rPr>
            </w:pPr>
          </w:p>
        </w:tc>
      </w:tr>
      <w:tr w:rsidR="00B81FF8" w:rsidRPr="00BA6A80" w14:paraId="28F9936E" w14:textId="77777777" w:rsidTr="00C75904">
        <w:tc>
          <w:tcPr>
            <w:tcW w:w="2118" w:type="dxa"/>
            <w:gridSpan w:val="2"/>
            <w:shd w:val="clear" w:color="auto" w:fill="B3B3B3"/>
            <w:vAlign w:val="center"/>
          </w:tcPr>
          <w:p w14:paraId="6C90362F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lastRenderedPageBreak/>
              <w:t>APROBADO</w:t>
            </w:r>
          </w:p>
        </w:tc>
        <w:tc>
          <w:tcPr>
            <w:tcW w:w="2118" w:type="dxa"/>
            <w:gridSpan w:val="3"/>
            <w:shd w:val="clear" w:color="auto" w:fill="E6E6E6"/>
            <w:vAlign w:val="center"/>
          </w:tcPr>
          <w:p w14:paraId="737BA0E2" w14:textId="3F67F2E0" w:rsidR="00B81FF8" w:rsidRPr="00BA6A80" w:rsidRDefault="00C75904" w:rsidP="00C75904">
            <w:pPr>
              <w:rPr>
                <w:b/>
                <w:sz w:val="18"/>
                <w:szCs w:val="18"/>
                <w:lang w:val="es-ES"/>
              </w:rPr>
            </w:pPr>
            <w:r>
              <w:rPr>
                <w:b/>
                <w:sz w:val="18"/>
                <w:szCs w:val="18"/>
                <w:lang w:val="es-ES"/>
              </w:rPr>
              <w:t>APROBADO</w:t>
            </w:r>
          </w:p>
          <w:p w14:paraId="68D7E906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B3B3B3"/>
            <w:vAlign w:val="center"/>
          </w:tcPr>
          <w:p w14:paraId="3E136CD0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E6E6E6"/>
            <w:vAlign w:val="center"/>
          </w:tcPr>
          <w:p w14:paraId="0A42350B" w14:textId="77777777"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5F6EFC80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16"/>
      <w:footerReference w:type="default" r:id="rId17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B5E23" w14:textId="77777777" w:rsidR="005E2BE4" w:rsidRDefault="005E2BE4">
      <w:r>
        <w:separator/>
      </w:r>
    </w:p>
  </w:endnote>
  <w:endnote w:type="continuationSeparator" w:id="0">
    <w:p w14:paraId="26118A66" w14:textId="77777777" w:rsidR="005E2BE4" w:rsidRDefault="005E2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47CE2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3D3A5" w14:textId="77777777" w:rsidR="005E2BE4" w:rsidRDefault="005E2BE4">
      <w:r>
        <w:separator/>
      </w:r>
    </w:p>
  </w:footnote>
  <w:footnote w:type="continuationSeparator" w:id="0">
    <w:p w14:paraId="29F745EB" w14:textId="77777777" w:rsidR="005E2BE4" w:rsidRDefault="005E2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26C1005D" w14:textId="77777777" w:rsidTr="002B5BEC">
      <w:trPr>
        <w:trHeight w:val="1135"/>
      </w:trPr>
      <w:tc>
        <w:tcPr>
          <w:tcW w:w="1586" w:type="dxa"/>
        </w:tcPr>
        <w:p w14:paraId="082A51DF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val="en-US"/>
            </w:rPr>
            <w:drawing>
              <wp:inline distT="0" distB="0" distL="0" distR="0" wp14:anchorId="48CA621A" wp14:editId="17224FEC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5A938245" w14:textId="1D91B3A1" w:rsidR="00842334" w:rsidRPr="006C794A" w:rsidRDefault="00B81FF8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 </w:t>
          </w:r>
          <w:r w:rsidR="001E4DFA">
            <w:rPr>
              <w:b/>
              <w:sz w:val="22"/>
              <w:szCs w:val="22"/>
            </w:rPr>
            <w:t>INFORME</w:t>
          </w:r>
          <w:r>
            <w:rPr>
              <w:b/>
              <w:sz w:val="22"/>
              <w:szCs w:val="22"/>
            </w:rPr>
            <w:t xml:space="preserve"> DE PRUEBA</w:t>
          </w:r>
        </w:p>
      </w:tc>
      <w:tc>
        <w:tcPr>
          <w:tcW w:w="1609" w:type="dxa"/>
          <w:gridSpan w:val="2"/>
        </w:tcPr>
        <w:p w14:paraId="1E65141B" w14:textId="37A6BE82" w:rsidR="00842334" w:rsidRPr="002D5B96" w:rsidRDefault="00C7590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r w:rsidRPr="00735F65">
            <w:rPr>
              <w:b/>
              <w:noProof/>
              <w:sz w:val="18"/>
              <w:szCs w:val="18"/>
            </w:rPr>
            <w:drawing>
              <wp:inline distT="0" distB="0" distL="0" distR="0" wp14:anchorId="12E74830" wp14:editId="4DC918E7">
                <wp:extent cx="884555" cy="684530"/>
                <wp:effectExtent l="0" t="0" r="0" b="127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68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42334" w14:paraId="4F598CE7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5537BE3C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proofErr w:type="gramStart"/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</w:t>
          </w:r>
          <w:proofErr w:type="gramEnd"/>
          <w:r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5689E474" w14:textId="27D921A5" w:rsidR="00842334" w:rsidRPr="00466334" w:rsidRDefault="00842334" w:rsidP="00F750EE">
          <w:pPr>
            <w:pStyle w:val="Encabezado"/>
            <w:rPr>
              <w:b/>
            </w:rPr>
          </w:pPr>
          <w:r w:rsidRPr="00466334">
            <w:rPr>
              <w:b/>
            </w:rPr>
            <w:t xml:space="preserve">PROYECTO:  </w:t>
          </w:r>
          <w:proofErr w:type="spellStart"/>
          <w:r w:rsidR="00C75904">
            <w:rPr>
              <w:b/>
            </w:rPr>
            <w:t>DashKPIs</w:t>
          </w:r>
          <w:proofErr w:type="spellEnd"/>
        </w:p>
      </w:tc>
      <w:tc>
        <w:tcPr>
          <w:tcW w:w="1609" w:type="dxa"/>
          <w:gridSpan w:val="2"/>
          <w:vAlign w:val="center"/>
        </w:tcPr>
        <w:p w14:paraId="030E1C1F" w14:textId="79AEFE46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  <w:proofErr w:type="spellStart"/>
          <w:proofErr w:type="gramStart"/>
          <w:r w:rsidR="00C75904">
            <w:rPr>
              <w:b/>
              <w:sz w:val="18"/>
              <w:szCs w:val="18"/>
            </w:rPr>
            <w:t>Print</w:t>
          </w:r>
          <w:proofErr w:type="spellEnd"/>
          <w:r w:rsidR="00C75904">
            <w:rPr>
              <w:b/>
              <w:sz w:val="18"/>
              <w:szCs w:val="18"/>
            </w:rPr>
            <w:t>(</w:t>
          </w:r>
          <w:proofErr w:type="spellStart"/>
          <w:proofErr w:type="gramEnd"/>
          <w:r w:rsidR="00C75904">
            <w:rPr>
              <w:b/>
              <w:sz w:val="18"/>
              <w:szCs w:val="18"/>
            </w:rPr>
            <w:t>Null</w:t>
          </w:r>
          <w:proofErr w:type="spellEnd"/>
          <w:r w:rsidR="00C75904">
            <w:rPr>
              <w:b/>
              <w:sz w:val="18"/>
              <w:szCs w:val="18"/>
            </w:rPr>
            <w:t>)</w:t>
          </w:r>
        </w:p>
      </w:tc>
    </w:tr>
    <w:tr w:rsidR="00842334" w14:paraId="0E3B4F08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397F6A3D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681B7B5A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015819B2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2BDE67A7" w14:textId="495DCB76" w:rsidR="00842334" w:rsidRPr="00466334" w:rsidRDefault="00C7590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1</w:t>
          </w:r>
        </w:p>
      </w:tc>
    </w:tr>
  </w:tbl>
  <w:p w14:paraId="1453B153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77B3D"/>
    <w:multiLevelType w:val="hybridMultilevel"/>
    <w:tmpl w:val="399CA9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6" w15:restartNumberingAfterBreak="0">
    <w:nsid w:val="5CC40CE8"/>
    <w:multiLevelType w:val="hybridMultilevel"/>
    <w:tmpl w:val="B396163A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658207D3"/>
    <w:multiLevelType w:val="hybridMultilevel"/>
    <w:tmpl w:val="9A0C68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8"/>
  </w:num>
  <w:num w:numId="6">
    <w:abstractNumId w:val="30"/>
  </w:num>
  <w:num w:numId="7">
    <w:abstractNumId w:val="25"/>
  </w:num>
  <w:num w:numId="8">
    <w:abstractNumId w:val="12"/>
  </w:num>
  <w:num w:numId="9">
    <w:abstractNumId w:val="7"/>
  </w:num>
  <w:num w:numId="10">
    <w:abstractNumId w:val="23"/>
  </w:num>
  <w:num w:numId="11">
    <w:abstractNumId w:val="3"/>
  </w:num>
  <w:num w:numId="12">
    <w:abstractNumId w:val="22"/>
  </w:num>
  <w:num w:numId="13">
    <w:abstractNumId w:val="22"/>
  </w:num>
  <w:num w:numId="14">
    <w:abstractNumId w:val="22"/>
  </w:num>
  <w:num w:numId="15">
    <w:abstractNumId w:val="22"/>
  </w:num>
  <w:num w:numId="16">
    <w:abstractNumId w:val="22"/>
  </w:num>
  <w:num w:numId="17">
    <w:abstractNumId w:val="8"/>
  </w:num>
  <w:num w:numId="18">
    <w:abstractNumId w:val="4"/>
  </w:num>
  <w:num w:numId="19">
    <w:abstractNumId w:val="22"/>
  </w:num>
  <w:num w:numId="20">
    <w:abstractNumId w:val="22"/>
  </w:num>
  <w:num w:numId="21">
    <w:abstractNumId w:val="22"/>
  </w:num>
  <w:num w:numId="22">
    <w:abstractNumId w:val="19"/>
  </w:num>
  <w:num w:numId="23">
    <w:abstractNumId w:val="22"/>
  </w:num>
  <w:num w:numId="24">
    <w:abstractNumId w:val="18"/>
  </w:num>
  <w:num w:numId="25">
    <w:abstractNumId w:val="34"/>
  </w:num>
  <w:num w:numId="26">
    <w:abstractNumId w:val="22"/>
  </w:num>
  <w:num w:numId="27">
    <w:abstractNumId w:val="22"/>
  </w:num>
  <w:num w:numId="28">
    <w:abstractNumId w:val="1"/>
  </w:num>
  <w:num w:numId="29">
    <w:abstractNumId w:val="20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5"/>
  </w:num>
  <w:num w:numId="35">
    <w:abstractNumId w:val="24"/>
  </w:num>
  <w:num w:numId="36">
    <w:abstractNumId w:val="11"/>
  </w:num>
  <w:num w:numId="37">
    <w:abstractNumId w:val="17"/>
  </w:num>
  <w:num w:numId="38">
    <w:abstractNumId w:val="27"/>
  </w:num>
  <w:num w:numId="39">
    <w:abstractNumId w:val="16"/>
  </w:num>
  <w:num w:numId="40">
    <w:abstractNumId w:val="2"/>
  </w:num>
  <w:num w:numId="41">
    <w:abstractNumId w:val="32"/>
  </w:num>
  <w:num w:numId="42">
    <w:abstractNumId w:val="14"/>
  </w:num>
  <w:num w:numId="43">
    <w:abstractNumId w:val="31"/>
  </w:num>
  <w:num w:numId="44">
    <w:abstractNumId w:val="33"/>
  </w:num>
  <w:num w:numId="45">
    <w:abstractNumId w:val="21"/>
  </w:num>
  <w:num w:numId="46">
    <w:abstractNumId w:val="26"/>
  </w:num>
  <w:num w:numId="47">
    <w:abstractNumId w:val="29"/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022A9"/>
    <w:rsid w:val="00005157"/>
    <w:rsid w:val="00032FC8"/>
    <w:rsid w:val="00046E5F"/>
    <w:rsid w:val="00060A99"/>
    <w:rsid w:val="0006260D"/>
    <w:rsid w:val="00093588"/>
    <w:rsid w:val="000B2569"/>
    <w:rsid w:val="00112544"/>
    <w:rsid w:val="001225BC"/>
    <w:rsid w:val="0014056D"/>
    <w:rsid w:val="0014761C"/>
    <w:rsid w:val="001B115F"/>
    <w:rsid w:val="001B3E16"/>
    <w:rsid w:val="001E408B"/>
    <w:rsid w:val="001E4DFA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531547"/>
    <w:rsid w:val="00580DC2"/>
    <w:rsid w:val="005E1459"/>
    <w:rsid w:val="005E2BE4"/>
    <w:rsid w:val="005E3699"/>
    <w:rsid w:val="005F4F6B"/>
    <w:rsid w:val="006760F4"/>
    <w:rsid w:val="00680CAB"/>
    <w:rsid w:val="006A5A84"/>
    <w:rsid w:val="006B046A"/>
    <w:rsid w:val="006B5F60"/>
    <w:rsid w:val="006C794A"/>
    <w:rsid w:val="006E7CCE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5622E"/>
    <w:rsid w:val="009F4503"/>
    <w:rsid w:val="00A0348C"/>
    <w:rsid w:val="00A40446"/>
    <w:rsid w:val="00A60949"/>
    <w:rsid w:val="00A761D9"/>
    <w:rsid w:val="00A9732E"/>
    <w:rsid w:val="00AC753F"/>
    <w:rsid w:val="00AF2348"/>
    <w:rsid w:val="00B06D5D"/>
    <w:rsid w:val="00B14DC6"/>
    <w:rsid w:val="00B4750C"/>
    <w:rsid w:val="00B52F87"/>
    <w:rsid w:val="00B672E7"/>
    <w:rsid w:val="00B8157A"/>
    <w:rsid w:val="00B81FF8"/>
    <w:rsid w:val="00B845AB"/>
    <w:rsid w:val="00B900C0"/>
    <w:rsid w:val="00BB0B14"/>
    <w:rsid w:val="00C10649"/>
    <w:rsid w:val="00C33D7A"/>
    <w:rsid w:val="00C40CA2"/>
    <w:rsid w:val="00C54727"/>
    <w:rsid w:val="00C75904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23A27"/>
    <w:rsid w:val="00E3003F"/>
    <w:rsid w:val="00E43B20"/>
    <w:rsid w:val="00E71D2F"/>
    <w:rsid w:val="00E74E30"/>
    <w:rsid w:val="00ED6D68"/>
    <w:rsid w:val="00EE52EC"/>
    <w:rsid w:val="00F10C00"/>
    <w:rsid w:val="00F5070C"/>
    <w:rsid w:val="00F52DAE"/>
    <w:rsid w:val="00F56A4A"/>
    <w:rsid w:val="00F750EE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CCD7DC"/>
  <w15:docId w15:val="{D9639D48-71A6-4FD8-BDD5-6CF117D31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B04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46A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basedOn w:val="Fuentedeprrafopredeter"/>
    <w:semiHidden/>
    <w:rsid w:val="00B81FF8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B81FF8"/>
  </w:style>
  <w:style w:type="character" w:customStyle="1" w:styleId="TextocomentarioCar">
    <w:name w:val="Texto comentario Car"/>
    <w:basedOn w:val="Fuentedeprrafopredeter"/>
    <w:link w:val="Textocomentario"/>
    <w:semiHidden/>
    <w:rsid w:val="00B81FF8"/>
    <w:rPr>
      <w:rFonts w:ascii="Arial" w:hAnsi="Arial"/>
      <w:lang w:eastAsia="en-US"/>
    </w:rPr>
  </w:style>
  <w:style w:type="paragraph" w:styleId="NormalWeb">
    <w:name w:val="Normal (Web)"/>
    <w:basedOn w:val="Normal"/>
    <w:uiPriority w:val="99"/>
    <w:unhideWhenUsed/>
    <w:rsid w:val="00C75904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C75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48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474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7626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4226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emf"/><Relationship Id="rId1" Type="http://schemas.openxmlformats.org/officeDocument/2006/relationships/image" Target="media/image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E46B7-60F7-4C80-A836-16FDAB36C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4</TotalTime>
  <Pages>1</Pages>
  <Words>370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LEIDY SOFIA GIRALDO BETANCOURTH</cp:lastModifiedBy>
  <cp:revision>4</cp:revision>
  <cp:lastPrinted>2025-10-08T21:42:00Z</cp:lastPrinted>
  <dcterms:created xsi:type="dcterms:W3CDTF">2025-10-08T21:41:00Z</dcterms:created>
  <dcterms:modified xsi:type="dcterms:W3CDTF">2025-10-08T21:43:00Z</dcterms:modified>
</cp:coreProperties>
</file>