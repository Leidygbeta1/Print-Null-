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7A0DA" w14:textId="77777777" w:rsidR="006760F4" w:rsidRDefault="006760F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Tabla de Contenido</w:t>
      </w:r>
    </w:p>
    <w:p w14:paraId="20F7A0DB" w14:textId="77777777" w:rsidR="006760F4" w:rsidRDefault="006760F4">
      <w:pPr>
        <w:jc w:val="center"/>
        <w:rPr>
          <w:b/>
          <w:sz w:val="24"/>
          <w:szCs w:val="24"/>
        </w:rPr>
      </w:pPr>
    </w:p>
    <w:p w14:paraId="20F7A0DC" w14:textId="77777777" w:rsidR="00730C37" w:rsidRDefault="006760F4">
      <w:pPr>
        <w:pStyle w:val="TDC1"/>
        <w:rPr>
          <w:rFonts w:ascii="Times New Roman" w:eastAsia="Batang" w:hAnsi="Times New Roman"/>
          <w:noProof/>
          <w:sz w:val="24"/>
          <w:szCs w:val="24"/>
          <w:lang w:eastAsia="ko-K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2239352" w:history="1">
        <w:r w:rsidR="00730C37" w:rsidRPr="00A25128">
          <w:rPr>
            <w:rStyle w:val="Hipervnculo"/>
            <w:noProof/>
          </w:rPr>
          <w:t>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Introducción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_Toc162239352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DD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3" w:history="1">
        <w:r w:rsidR="00730C37" w:rsidRPr="00A25128">
          <w:rPr>
            <w:rStyle w:val="Hipervnculo"/>
            <w:noProof/>
          </w:rPr>
          <w:t>1.1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Objetivo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_Toc162239353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DE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4" w:history="1">
        <w:r w:rsidR="00730C37" w:rsidRPr="00A25128">
          <w:rPr>
            <w:rStyle w:val="Hipervnculo"/>
            <w:noProof/>
          </w:rPr>
          <w:t>1.2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Alcance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_Toc162239354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DF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5" w:history="1">
        <w:r w:rsidR="00730C37" w:rsidRPr="00A25128">
          <w:rPr>
            <w:rStyle w:val="Hipervnculo"/>
            <w:noProof/>
          </w:rPr>
          <w:t>1.3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Definiciones y Abreviaturas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_Toc162239355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0" w14:textId="77777777" w:rsidR="00730C37" w:rsidRDefault="00514F0A">
      <w:pPr>
        <w:pStyle w:val="TDC1"/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6" w:history="1">
        <w:r w:rsidR="00730C37" w:rsidRPr="00A25128">
          <w:rPr>
            <w:rStyle w:val="Hipervnculo"/>
            <w:noProof/>
          </w:rPr>
          <w:t>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Plan de pruebas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_Toc162239356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1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7" w:history="1">
        <w:r w:rsidR="00730C37" w:rsidRPr="00A25128">
          <w:rPr>
            <w:rStyle w:val="Hipervnculo"/>
            <w:noProof/>
          </w:rPr>
          <w:t>2.1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Plan de pruebas de integración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_Toc162239357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2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8" w:history="1">
        <w:r w:rsidR="00730C37" w:rsidRPr="00A25128">
          <w:rPr>
            <w:rStyle w:val="Hipervnculo"/>
            <w:noProof/>
          </w:rPr>
          <w:t>2.1.1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Estrategia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_Toc162239358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3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59" w:history="1">
        <w:r w:rsidR="00730C37" w:rsidRPr="00A25128">
          <w:rPr>
            <w:rStyle w:val="Hipervnculo"/>
            <w:noProof/>
          </w:rPr>
          <w:t>2.1.2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Recursos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_Toc162239359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4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0" w:history="1">
        <w:r w:rsidR="00730C37" w:rsidRPr="00A25128">
          <w:rPr>
            <w:rStyle w:val="Hipervnculo"/>
            <w:noProof/>
          </w:rPr>
          <w:t>2.1.3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Ambiente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_Toc162239360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5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1" w:history="1">
        <w:r w:rsidR="00730C37" w:rsidRPr="00A25128">
          <w:rPr>
            <w:rStyle w:val="Hipervnculo"/>
            <w:noProof/>
          </w:rPr>
          <w:t>2.1.4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Diseño casos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_Toc162239361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2</w:t>
        </w:r>
        <w:r w:rsidR="00730C37">
          <w:rPr>
            <w:noProof/>
            <w:webHidden/>
          </w:rPr>
          <w:fldChar w:fldCharType="end"/>
        </w:r>
      </w:hyperlink>
    </w:p>
    <w:p w14:paraId="20F7A0E6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2" w:history="1">
        <w:r w:rsidR="00730C37" w:rsidRPr="00A25128">
          <w:rPr>
            <w:rStyle w:val="Hipervnculo"/>
            <w:noProof/>
          </w:rPr>
          <w:t>2.1.5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Asignación responsabilidad de la ejecución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_Toc162239362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3</w:t>
        </w:r>
        <w:r w:rsidR="00730C37">
          <w:rPr>
            <w:noProof/>
            <w:webHidden/>
          </w:rPr>
          <w:fldChar w:fldCharType="end"/>
        </w:r>
      </w:hyperlink>
    </w:p>
    <w:p w14:paraId="20F7A0E7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3" w:history="1">
        <w:r w:rsidR="00730C37" w:rsidRPr="00A25128">
          <w:rPr>
            <w:rStyle w:val="Hipervnculo"/>
            <w:noProof/>
          </w:rPr>
          <w:t>2.2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Plan de pruebas del sistema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_Toc162239363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3</w:t>
        </w:r>
        <w:r w:rsidR="00730C37">
          <w:rPr>
            <w:noProof/>
            <w:webHidden/>
          </w:rPr>
          <w:fldChar w:fldCharType="end"/>
        </w:r>
      </w:hyperlink>
    </w:p>
    <w:p w14:paraId="20F7A0E8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4" w:history="1">
        <w:r w:rsidR="00730C37" w:rsidRPr="00A25128">
          <w:rPr>
            <w:rStyle w:val="Hipervnculo"/>
            <w:noProof/>
          </w:rPr>
          <w:t>2.2.1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Estrategia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_Toc162239364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3</w:t>
        </w:r>
        <w:r w:rsidR="00730C37">
          <w:rPr>
            <w:noProof/>
            <w:webHidden/>
          </w:rPr>
          <w:fldChar w:fldCharType="end"/>
        </w:r>
      </w:hyperlink>
    </w:p>
    <w:p w14:paraId="20F7A0E9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5" w:history="1">
        <w:r w:rsidR="00730C37" w:rsidRPr="00A25128">
          <w:rPr>
            <w:rStyle w:val="Hipervnculo"/>
            <w:noProof/>
          </w:rPr>
          <w:t>2.2.2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Recursos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_Toc162239365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3</w:t>
        </w:r>
        <w:r w:rsidR="00730C37">
          <w:rPr>
            <w:noProof/>
            <w:webHidden/>
          </w:rPr>
          <w:fldChar w:fldCharType="end"/>
        </w:r>
      </w:hyperlink>
    </w:p>
    <w:p w14:paraId="20F7A0EA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6" w:history="1">
        <w:r w:rsidR="00730C37" w:rsidRPr="00A25128">
          <w:rPr>
            <w:rStyle w:val="Hipervnculo"/>
            <w:noProof/>
          </w:rPr>
          <w:t>2.2.3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Ambiente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_Toc162239366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3</w:t>
        </w:r>
        <w:r w:rsidR="00730C37">
          <w:rPr>
            <w:noProof/>
            <w:webHidden/>
          </w:rPr>
          <w:fldChar w:fldCharType="end"/>
        </w:r>
      </w:hyperlink>
    </w:p>
    <w:p w14:paraId="20F7A0EB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7" w:history="1">
        <w:r w:rsidR="00730C37" w:rsidRPr="00A25128">
          <w:rPr>
            <w:rStyle w:val="Hipervnculo"/>
            <w:noProof/>
          </w:rPr>
          <w:t>2.2.4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Diseño casos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_Toc162239367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4</w:t>
        </w:r>
        <w:r w:rsidR="00730C37">
          <w:rPr>
            <w:noProof/>
            <w:webHidden/>
          </w:rPr>
          <w:fldChar w:fldCharType="end"/>
        </w:r>
      </w:hyperlink>
    </w:p>
    <w:p w14:paraId="20F7A0EC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8" w:history="1">
        <w:r w:rsidR="00730C37" w:rsidRPr="00A25128">
          <w:rPr>
            <w:rStyle w:val="Hipervnculo"/>
            <w:noProof/>
          </w:rPr>
          <w:t>2.2.5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Asignación responsabilidad de la ejecución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_Toc162239368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4</w:t>
        </w:r>
        <w:r w:rsidR="00730C37">
          <w:rPr>
            <w:noProof/>
            <w:webHidden/>
          </w:rPr>
          <w:fldChar w:fldCharType="end"/>
        </w:r>
      </w:hyperlink>
    </w:p>
    <w:p w14:paraId="20F7A0ED" w14:textId="77777777" w:rsidR="00730C37" w:rsidRDefault="00514F0A">
      <w:pPr>
        <w:pStyle w:val="TDC2"/>
        <w:tabs>
          <w:tab w:val="left" w:pos="72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69" w:history="1">
        <w:r w:rsidR="00730C37" w:rsidRPr="00A25128">
          <w:rPr>
            <w:rStyle w:val="Hipervnculo"/>
            <w:noProof/>
          </w:rPr>
          <w:t>2.3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Plan de pruebas de aceptación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_Toc162239369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4</w:t>
        </w:r>
        <w:r w:rsidR="00730C37">
          <w:rPr>
            <w:noProof/>
            <w:webHidden/>
          </w:rPr>
          <w:fldChar w:fldCharType="end"/>
        </w:r>
      </w:hyperlink>
    </w:p>
    <w:p w14:paraId="20F7A0EE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0" w:history="1">
        <w:r w:rsidR="00730C37" w:rsidRPr="00A25128">
          <w:rPr>
            <w:rStyle w:val="Hipervnculo"/>
            <w:noProof/>
          </w:rPr>
          <w:t>2.3.1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Estrategia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_Toc162239370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4</w:t>
        </w:r>
        <w:r w:rsidR="00730C37">
          <w:rPr>
            <w:noProof/>
            <w:webHidden/>
          </w:rPr>
          <w:fldChar w:fldCharType="end"/>
        </w:r>
      </w:hyperlink>
    </w:p>
    <w:p w14:paraId="20F7A0EF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1" w:history="1">
        <w:r w:rsidR="00730C37" w:rsidRPr="00A25128">
          <w:rPr>
            <w:rStyle w:val="Hipervnculo"/>
            <w:noProof/>
          </w:rPr>
          <w:t>2.3.2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Recursos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_Toc162239371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4</w:t>
        </w:r>
        <w:r w:rsidR="00730C37">
          <w:rPr>
            <w:noProof/>
            <w:webHidden/>
          </w:rPr>
          <w:fldChar w:fldCharType="end"/>
        </w:r>
      </w:hyperlink>
    </w:p>
    <w:p w14:paraId="20F7A0F0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2" w:history="1">
        <w:r w:rsidR="00730C37" w:rsidRPr="00A25128">
          <w:rPr>
            <w:rStyle w:val="Hipervnculo"/>
            <w:noProof/>
          </w:rPr>
          <w:t>2.3.3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Ambiente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_Toc162239372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5</w:t>
        </w:r>
        <w:r w:rsidR="00730C37">
          <w:rPr>
            <w:noProof/>
            <w:webHidden/>
          </w:rPr>
          <w:fldChar w:fldCharType="end"/>
        </w:r>
      </w:hyperlink>
    </w:p>
    <w:p w14:paraId="20F7A0F1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3" w:history="1">
        <w:r w:rsidR="00730C37" w:rsidRPr="00A25128">
          <w:rPr>
            <w:rStyle w:val="Hipervnculo"/>
            <w:noProof/>
          </w:rPr>
          <w:t>2.3.4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Diseño casos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_Toc162239373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5</w:t>
        </w:r>
        <w:r w:rsidR="00730C37">
          <w:rPr>
            <w:noProof/>
            <w:webHidden/>
          </w:rPr>
          <w:fldChar w:fldCharType="end"/>
        </w:r>
      </w:hyperlink>
    </w:p>
    <w:p w14:paraId="20F7A0F2" w14:textId="77777777" w:rsidR="00730C37" w:rsidRDefault="00514F0A">
      <w:pPr>
        <w:pStyle w:val="TDC3"/>
        <w:tabs>
          <w:tab w:val="left" w:pos="1200"/>
          <w:tab w:val="right" w:leader="dot" w:pos="8263"/>
        </w:tabs>
        <w:rPr>
          <w:rFonts w:ascii="Times New Roman" w:eastAsia="Batang" w:hAnsi="Times New Roman"/>
          <w:noProof/>
          <w:sz w:val="24"/>
          <w:szCs w:val="24"/>
          <w:lang w:eastAsia="ko-KR"/>
        </w:rPr>
      </w:pPr>
      <w:hyperlink w:anchor="_Toc162239374" w:history="1">
        <w:r w:rsidR="00730C37" w:rsidRPr="00A25128">
          <w:rPr>
            <w:rStyle w:val="Hipervnculo"/>
            <w:noProof/>
          </w:rPr>
          <w:t>2.3.5</w:t>
        </w:r>
        <w:r w:rsidR="00730C37">
          <w:rPr>
            <w:rFonts w:ascii="Times New Roman" w:eastAsia="Batang" w:hAnsi="Times New Roman"/>
            <w:noProof/>
            <w:sz w:val="24"/>
            <w:szCs w:val="24"/>
            <w:lang w:eastAsia="ko-KR"/>
          </w:rPr>
          <w:tab/>
        </w:r>
        <w:r w:rsidR="00730C37" w:rsidRPr="00A25128">
          <w:rPr>
            <w:rStyle w:val="Hipervnculo"/>
            <w:noProof/>
          </w:rPr>
          <w:t>Asignación responsabilidad de la ejecución de prueba</w:t>
        </w:r>
        <w:r w:rsidR="00730C37">
          <w:rPr>
            <w:noProof/>
            <w:webHidden/>
          </w:rPr>
          <w:tab/>
        </w:r>
        <w:r w:rsidR="00730C37">
          <w:rPr>
            <w:noProof/>
            <w:webHidden/>
          </w:rPr>
          <w:fldChar w:fldCharType="begin"/>
        </w:r>
        <w:r w:rsidR="00730C37">
          <w:rPr>
            <w:noProof/>
            <w:webHidden/>
          </w:rPr>
          <w:instrText xml:space="preserve"> PAGEREF _Toc162239374 \h </w:instrText>
        </w:r>
        <w:r w:rsidR="00730C37">
          <w:rPr>
            <w:noProof/>
            <w:webHidden/>
          </w:rPr>
        </w:r>
        <w:r w:rsidR="00730C37">
          <w:rPr>
            <w:noProof/>
            <w:webHidden/>
          </w:rPr>
          <w:fldChar w:fldCharType="separate"/>
        </w:r>
        <w:r w:rsidR="00730C37">
          <w:rPr>
            <w:noProof/>
            <w:webHidden/>
          </w:rPr>
          <w:t>5</w:t>
        </w:r>
        <w:r w:rsidR="00730C37">
          <w:rPr>
            <w:noProof/>
            <w:webHidden/>
          </w:rPr>
          <w:fldChar w:fldCharType="end"/>
        </w:r>
      </w:hyperlink>
    </w:p>
    <w:p w14:paraId="20F7A0F3" w14:textId="77777777" w:rsidR="006760F4" w:rsidRDefault="006760F4" w:rsidP="00C00DED">
      <w:pPr>
        <w:tabs>
          <w:tab w:val="left" w:pos="709"/>
        </w:tabs>
      </w:pPr>
      <w:r>
        <w:fldChar w:fldCharType="end"/>
      </w:r>
    </w:p>
    <w:p w14:paraId="20F7A0F4" w14:textId="77777777" w:rsidR="002279C1" w:rsidRDefault="006760F4" w:rsidP="002279C1">
      <w:pPr>
        <w:pStyle w:val="Ttulo1"/>
      </w:pPr>
      <w:r>
        <w:br w:type="page"/>
      </w:r>
      <w:r>
        <w:lastRenderedPageBreak/>
        <w:t xml:space="preserve"> </w:t>
      </w:r>
      <w:bookmarkStart w:id="0" w:name="_Toc161577178"/>
      <w:bookmarkStart w:id="1" w:name="_Toc162239352"/>
      <w:r w:rsidR="002279C1">
        <w:t>Introducción</w:t>
      </w:r>
      <w:bookmarkEnd w:id="0"/>
      <w:bookmarkEnd w:id="1"/>
    </w:p>
    <w:p w14:paraId="20F7A0F5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2" w:name="_Toc160628086"/>
      <w:bookmarkStart w:id="3" w:name="_Toc161577179"/>
      <w:bookmarkStart w:id="4" w:name="_Toc162239353"/>
      <w:r w:rsidRPr="00373FAE">
        <w:t>Objetivo</w:t>
      </w:r>
      <w:bookmarkEnd w:id="2"/>
      <w:bookmarkEnd w:id="3"/>
      <w:bookmarkEnd w:id="4"/>
    </w:p>
    <w:p w14:paraId="20F7A0F6" w14:textId="77777777" w:rsidR="006678C6" w:rsidRPr="00377D6D" w:rsidRDefault="006678C6" w:rsidP="00377D6D">
      <w:pPr>
        <w:numPr>
          <w:ilvl w:val="0"/>
          <w:numId w:val="35"/>
        </w:numPr>
        <w:jc w:val="both"/>
        <w:rPr>
          <w:lang w:val="es-ES"/>
        </w:rPr>
      </w:pPr>
      <w:r w:rsidRPr="006678C6">
        <w:rPr>
          <w:lang w:val="es-ES"/>
        </w:rPr>
        <w:t xml:space="preserve">Garantizar el cumplimiento de los requerimientos tanto funcionales como no funcionales planteados dentro del proyecto mediante las pruebas de Integración, Sistema y </w:t>
      </w:r>
      <w:proofErr w:type="gramStart"/>
      <w:r w:rsidRPr="006678C6">
        <w:rPr>
          <w:lang w:val="es-ES"/>
        </w:rPr>
        <w:t>Aceptación.</w:t>
      </w:r>
      <w:r w:rsidRPr="00377D6D">
        <w:rPr>
          <w:lang w:val="es-ES"/>
        </w:rPr>
        <w:t>.</w:t>
      </w:r>
      <w:proofErr w:type="gramEnd"/>
    </w:p>
    <w:p w14:paraId="20F7A0F7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5" w:name="_Toc161577180"/>
      <w:bookmarkStart w:id="6" w:name="_Toc162239354"/>
      <w:r>
        <w:t>Alcance</w:t>
      </w:r>
      <w:bookmarkEnd w:id="5"/>
      <w:bookmarkEnd w:id="6"/>
    </w:p>
    <w:p w14:paraId="20F7A0F8" w14:textId="77777777" w:rsidR="006678C6" w:rsidRDefault="006678C6" w:rsidP="002279C1">
      <w:pPr>
        <w:jc w:val="both"/>
        <w:rPr>
          <w:rFonts w:cs="Arial"/>
        </w:rPr>
      </w:pPr>
      <w:bookmarkStart w:id="7" w:name="_Toc161050536"/>
      <w:bookmarkStart w:id="8" w:name="_Toc161577181"/>
      <w:r>
        <w:rPr>
          <w:rFonts w:cs="Arial"/>
        </w:rPr>
        <w:t xml:space="preserve">El presente documento define las pruebas orientadas a la validación de los casos de uso establecidos en </w:t>
      </w:r>
      <w:r w:rsidRPr="006678C6">
        <w:rPr>
          <w:rFonts w:cs="Arial"/>
        </w:rPr>
        <w:t>DT_Req_01_EspecificacionRequerimientos</w:t>
      </w:r>
      <w:r w:rsidR="000C7C7E">
        <w:rPr>
          <w:rFonts w:cs="Arial"/>
        </w:rPr>
        <w:t>.</w:t>
      </w:r>
      <w:r>
        <w:rPr>
          <w:rFonts w:cs="Arial"/>
        </w:rPr>
        <w:t xml:space="preserve"> </w:t>
      </w:r>
    </w:p>
    <w:p w14:paraId="20F7A0F9" w14:textId="77777777" w:rsidR="002279C1" w:rsidRDefault="002279C1" w:rsidP="00373FAE">
      <w:pPr>
        <w:pStyle w:val="Ttulo2"/>
        <w:tabs>
          <w:tab w:val="clear" w:pos="860"/>
          <w:tab w:val="num" w:pos="576"/>
        </w:tabs>
        <w:ind w:left="576"/>
      </w:pPr>
      <w:bookmarkStart w:id="9" w:name="_Toc162239355"/>
      <w:r>
        <w:t>Definiciones y Abreviaturas</w:t>
      </w:r>
      <w:bookmarkEnd w:id="7"/>
      <w:bookmarkEnd w:id="8"/>
      <w:bookmarkEnd w:id="9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497"/>
        <w:gridCol w:w="1331"/>
        <w:gridCol w:w="1559"/>
        <w:gridCol w:w="1276"/>
      </w:tblGrid>
      <w:tr w:rsidR="005A1BD2" w:rsidRPr="00BA6A80" w14:paraId="20F7A0FB" w14:textId="77777777" w:rsidTr="00BA6A80">
        <w:tc>
          <w:tcPr>
            <w:tcW w:w="8472" w:type="dxa"/>
            <w:gridSpan w:val="5"/>
            <w:shd w:val="clear" w:color="auto" w:fill="B3B3B3"/>
          </w:tcPr>
          <w:p w14:paraId="20F7A0FA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ABREVIATURAS</w:t>
            </w:r>
          </w:p>
        </w:tc>
      </w:tr>
      <w:tr w:rsidR="005A1BD2" w:rsidRPr="00BA6A80" w14:paraId="20F7A0FE" w14:textId="77777777" w:rsidTr="00BA6A80">
        <w:tc>
          <w:tcPr>
            <w:tcW w:w="4306" w:type="dxa"/>
            <w:gridSpan w:val="2"/>
            <w:shd w:val="clear" w:color="auto" w:fill="E6E6E6"/>
          </w:tcPr>
          <w:p w14:paraId="20F7A0FC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Abreviatura</w:t>
            </w:r>
          </w:p>
        </w:tc>
        <w:tc>
          <w:tcPr>
            <w:tcW w:w="4166" w:type="dxa"/>
            <w:gridSpan w:val="3"/>
            <w:shd w:val="clear" w:color="auto" w:fill="E6E6E6"/>
          </w:tcPr>
          <w:p w14:paraId="20F7A0FD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Descripción</w:t>
            </w:r>
          </w:p>
        </w:tc>
      </w:tr>
      <w:tr w:rsidR="005A1BD2" w:rsidRPr="00BA6A80" w14:paraId="20F7A101" w14:textId="77777777" w:rsidTr="00BA6A80">
        <w:tc>
          <w:tcPr>
            <w:tcW w:w="4306" w:type="dxa"/>
            <w:gridSpan w:val="2"/>
            <w:shd w:val="clear" w:color="auto" w:fill="auto"/>
          </w:tcPr>
          <w:p w14:paraId="20F7A0FF" w14:textId="77777777" w:rsidR="005A1BD2" w:rsidRPr="00BA6A80" w:rsidRDefault="005A1BD2" w:rsidP="00651E64">
            <w:pPr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4166" w:type="dxa"/>
            <w:gridSpan w:val="3"/>
            <w:shd w:val="clear" w:color="auto" w:fill="auto"/>
          </w:tcPr>
          <w:p w14:paraId="20F7A100" w14:textId="77777777" w:rsidR="005A1BD2" w:rsidRPr="00BA6A80" w:rsidRDefault="005A1BD2" w:rsidP="00651E64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5A1BD2" w:rsidRPr="00BA6A80" w14:paraId="20F7A104" w14:textId="77777777" w:rsidTr="00BA6A80">
        <w:tc>
          <w:tcPr>
            <w:tcW w:w="4306" w:type="dxa"/>
            <w:gridSpan w:val="2"/>
            <w:shd w:val="clear" w:color="auto" w:fill="auto"/>
          </w:tcPr>
          <w:p w14:paraId="20F7A102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166" w:type="dxa"/>
            <w:gridSpan w:val="3"/>
            <w:shd w:val="clear" w:color="auto" w:fill="auto"/>
          </w:tcPr>
          <w:p w14:paraId="20F7A103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  <w:tr w:rsidR="005A1BD2" w:rsidRPr="00BA6A80" w14:paraId="20F7A106" w14:textId="77777777" w:rsidTr="00BA6A80">
        <w:tc>
          <w:tcPr>
            <w:tcW w:w="8472" w:type="dxa"/>
            <w:gridSpan w:val="5"/>
            <w:shd w:val="clear" w:color="auto" w:fill="B3B3B3"/>
          </w:tcPr>
          <w:p w14:paraId="20F7A105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GLOSARIO</w:t>
            </w:r>
          </w:p>
        </w:tc>
      </w:tr>
      <w:tr w:rsidR="005A1BD2" w:rsidRPr="00BA6A80" w14:paraId="20F7A10B" w14:textId="77777777" w:rsidTr="00BA6A80">
        <w:tc>
          <w:tcPr>
            <w:tcW w:w="1809" w:type="dxa"/>
            <w:shd w:val="clear" w:color="auto" w:fill="E6E6E6"/>
          </w:tcPr>
          <w:p w14:paraId="20F7A107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Palabra</w:t>
            </w:r>
          </w:p>
        </w:tc>
        <w:tc>
          <w:tcPr>
            <w:tcW w:w="3828" w:type="dxa"/>
            <w:gridSpan w:val="2"/>
            <w:shd w:val="clear" w:color="auto" w:fill="E6E6E6"/>
          </w:tcPr>
          <w:p w14:paraId="20F7A108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Significado</w:t>
            </w:r>
          </w:p>
        </w:tc>
        <w:tc>
          <w:tcPr>
            <w:tcW w:w="1559" w:type="dxa"/>
            <w:shd w:val="clear" w:color="auto" w:fill="E6E6E6"/>
          </w:tcPr>
          <w:p w14:paraId="20F7A109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1276" w:type="dxa"/>
            <w:shd w:val="clear" w:color="auto" w:fill="E6E6E6"/>
          </w:tcPr>
          <w:p w14:paraId="20F7A10A" w14:textId="77777777" w:rsidR="005A1BD2" w:rsidRPr="00BA6A80" w:rsidRDefault="005A1BD2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Sinónimos</w:t>
            </w:r>
          </w:p>
        </w:tc>
      </w:tr>
      <w:tr w:rsidR="005A1BD2" w:rsidRPr="00BA6A80" w14:paraId="20F7A111" w14:textId="77777777" w:rsidTr="00BA6A80">
        <w:tc>
          <w:tcPr>
            <w:tcW w:w="1809" w:type="dxa"/>
          </w:tcPr>
          <w:p w14:paraId="20F7A10C" w14:textId="77777777" w:rsidR="005A1BD2" w:rsidRDefault="005A1BD2" w:rsidP="00651E64">
            <w:pPr>
              <w:rPr>
                <w:sz w:val="18"/>
                <w:szCs w:val="18"/>
                <w:lang w:val="es-ES"/>
              </w:rPr>
            </w:pPr>
          </w:p>
          <w:p w14:paraId="20F7A10D" w14:textId="77777777" w:rsidR="00377D6D" w:rsidRPr="00BA6A80" w:rsidRDefault="00377D6D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828" w:type="dxa"/>
            <w:gridSpan w:val="2"/>
          </w:tcPr>
          <w:p w14:paraId="20F7A10E" w14:textId="77777777" w:rsidR="005A1BD2" w:rsidRPr="00BA6A80" w:rsidRDefault="005A1BD2" w:rsidP="00651E64">
            <w:pPr>
              <w:rPr>
                <w:rFonts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</w:tcPr>
          <w:p w14:paraId="20F7A10F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20F7A110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  <w:tr w:rsidR="005A1BD2" w:rsidRPr="00BA6A80" w14:paraId="20F7A117" w14:textId="77777777" w:rsidTr="00BA6A80">
        <w:tc>
          <w:tcPr>
            <w:tcW w:w="1809" w:type="dxa"/>
          </w:tcPr>
          <w:p w14:paraId="20F7A112" w14:textId="77777777" w:rsidR="005A1BD2" w:rsidRDefault="005A1BD2" w:rsidP="00651E64">
            <w:pPr>
              <w:rPr>
                <w:sz w:val="18"/>
                <w:szCs w:val="18"/>
                <w:lang w:val="es-ES"/>
              </w:rPr>
            </w:pPr>
          </w:p>
          <w:p w14:paraId="20F7A113" w14:textId="77777777" w:rsidR="00377D6D" w:rsidRPr="00BA6A80" w:rsidRDefault="00377D6D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3828" w:type="dxa"/>
            <w:gridSpan w:val="2"/>
          </w:tcPr>
          <w:p w14:paraId="20F7A114" w14:textId="77777777" w:rsidR="005A1BD2" w:rsidRPr="00BA6A80" w:rsidRDefault="005A1BD2" w:rsidP="00651E64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20F7A115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14:paraId="20F7A116" w14:textId="77777777" w:rsidR="005A1BD2" w:rsidRPr="00BA6A80" w:rsidRDefault="005A1BD2" w:rsidP="00651E64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118" w14:textId="77777777" w:rsidR="002279C1" w:rsidRDefault="00C137B5" w:rsidP="002279C1">
      <w:pPr>
        <w:pStyle w:val="Ttulo1"/>
      </w:pPr>
      <w:bookmarkStart w:id="10" w:name="_Toc162239356"/>
      <w:bookmarkStart w:id="11" w:name="_Toc161577183"/>
      <w:r>
        <w:t>Plan de pruebas</w:t>
      </w:r>
      <w:bookmarkEnd w:id="10"/>
    </w:p>
    <w:p w14:paraId="20F7A119" w14:textId="77777777" w:rsidR="00C734E3" w:rsidRDefault="00C734E3" w:rsidP="00373FAE">
      <w:pPr>
        <w:pStyle w:val="Ttulo2"/>
        <w:tabs>
          <w:tab w:val="clear" w:pos="860"/>
          <w:tab w:val="num" w:pos="576"/>
        </w:tabs>
        <w:ind w:left="576"/>
      </w:pPr>
      <w:bookmarkStart w:id="12" w:name="_Toc162239357"/>
      <w:r>
        <w:t>Plan de pruebas de integración</w:t>
      </w:r>
      <w:bookmarkEnd w:id="12"/>
    </w:p>
    <w:p w14:paraId="20F7A11A" w14:textId="77777777" w:rsidR="008467EA" w:rsidRDefault="008467EA" w:rsidP="008467EA">
      <w:pPr>
        <w:jc w:val="both"/>
      </w:pPr>
    </w:p>
    <w:p w14:paraId="20F7A11B" w14:textId="77777777" w:rsidR="00C734E3" w:rsidRDefault="00C734E3" w:rsidP="00C137B5">
      <w:pPr>
        <w:pStyle w:val="Ttulo3"/>
      </w:pPr>
      <w:bookmarkStart w:id="13" w:name="_Toc162239358"/>
      <w:r>
        <w:t>Estrategia</w:t>
      </w:r>
      <w:bookmarkEnd w:id="13"/>
    </w:p>
    <w:p w14:paraId="20F7A11C" w14:textId="77777777" w:rsidR="00472885" w:rsidRDefault="00472885" w:rsidP="00472885">
      <w:pPr>
        <w:jc w:val="both"/>
        <w:rPr>
          <w:rFonts w:cs="Arial"/>
        </w:rPr>
      </w:pPr>
      <w:r w:rsidRPr="00472885">
        <w:rPr>
          <w:rFonts w:cs="Arial"/>
        </w:rPr>
        <w:t xml:space="preserve">Se utilizará una estrategia de cubrimiento basada en requerimientos, verificando que cada uno de los casos de uso que componen el módulo </w:t>
      </w:r>
      <w:r w:rsidR="00510DFD">
        <w:rPr>
          <w:rFonts w:cs="Arial"/>
        </w:rPr>
        <w:t>sea</w:t>
      </w:r>
      <w:r w:rsidR="000676FB">
        <w:rPr>
          <w:rFonts w:cs="Arial"/>
        </w:rPr>
        <w:t xml:space="preserve"> </w:t>
      </w:r>
      <w:r w:rsidR="00510DFD">
        <w:rPr>
          <w:rFonts w:cs="Arial"/>
        </w:rPr>
        <w:t>completamente probado</w:t>
      </w:r>
      <w:r w:rsidRPr="00472885">
        <w:rPr>
          <w:rFonts w:cs="Arial"/>
        </w:rPr>
        <w:t>.</w:t>
      </w:r>
    </w:p>
    <w:p w14:paraId="20F7A11D" w14:textId="77777777" w:rsidR="00472885" w:rsidRDefault="00472885" w:rsidP="006678C6">
      <w:pPr>
        <w:jc w:val="both"/>
        <w:rPr>
          <w:rFonts w:cs="Arial"/>
        </w:rPr>
      </w:pPr>
    </w:p>
    <w:p w14:paraId="20F7A11E" w14:textId="77777777" w:rsidR="009D00CF" w:rsidRPr="009D00CF" w:rsidRDefault="009D00CF" w:rsidP="00377D6D">
      <w:pPr>
        <w:jc w:val="both"/>
        <w:rPr>
          <w:rFonts w:cs="Arial"/>
        </w:rPr>
      </w:pPr>
      <w:r w:rsidRPr="009D00CF">
        <w:rPr>
          <w:rFonts w:cs="Arial"/>
        </w:rPr>
        <w:t xml:space="preserve"> </w:t>
      </w:r>
    </w:p>
    <w:p w14:paraId="20F7A11F" w14:textId="77777777" w:rsidR="00C6609F" w:rsidRDefault="00C137B5" w:rsidP="00C734E3">
      <w:pPr>
        <w:pStyle w:val="Ttulo3"/>
      </w:pPr>
      <w:bookmarkStart w:id="14" w:name="_Toc162239359"/>
      <w:r>
        <w:t>Recursos</w:t>
      </w:r>
      <w:bookmarkEnd w:id="14"/>
    </w:p>
    <w:p w14:paraId="20F7A120" w14:textId="77777777" w:rsidR="00377D6D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 w:rsidRPr="00377D6D">
        <w:rPr>
          <w:rFonts w:cs="Arial"/>
        </w:rPr>
        <w:t xml:space="preserve">Humanos:   </w:t>
      </w:r>
    </w:p>
    <w:p w14:paraId="20F7A121" w14:textId="77777777" w:rsidR="00C733F8" w:rsidRPr="00377D6D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 w:rsidRPr="00377D6D">
        <w:rPr>
          <w:rFonts w:cs="Arial"/>
        </w:rPr>
        <w:t xml:space="preserve">Hardware:     </w:t>
      </w:r>
    </w:p>
    <w:p w14:paraId="20F7A122" w14:textId="77777777" w:rsidR="00C733F8" w:rsidRPr="00E6565B" w:rsidRDefault="00C733F8" w:rsidP="00E6565B">
      <w:pPr>
        <w:numPr>
          <w:ilvl w:val="0"/>
          <w:numId w:val="36"/>
        </w:numPr>
        <w:jc w:val="both"/>
        <w:rPr>
          <w:rFonts w:cs="Arial"/>
        </w:rPr>
      </w:pPr>
      <w:r>
        <w:rPr>
          <w:rFonts w:cs="Arial"/>
        </w:rPr>
        <w:t xml:space="preserve">Software:   </w:t>
      </w:r>
    </w:p>
    <w:p w14:paraId="20F7A123" w14:textId="77777777" w:rsidR="008A257A" w:rsidRDefault="00C137B5" w:rsidP="00C734E3">
      <w:pPr>
        <w:pStyle w:val="Ttulo3"/>
      </w:pPr>
      <w:bookmarkStart w:id="15" w:name="_Toc162239360"/>
      <w:r>
        <w:t>Ambiente</w:t>
      </w:r>
      <w:bookmarkEnd w:id="15"/>
    </w:p>
    <w:p w14:paraId="20F7A124" w14:textId="77777777" w:rsidR="00C733F8" w:rsidRDefault="00C733F8" w:rsidP="000676FB">
      <w:pPr>
        <w:jc w:val="both"/>
      </w:pPr>
    </w:p>
    <w:p w14:paraId="20F7A125" w14:textId="77777777" w:rsidR="00C722CF" w:rsidRDefault="00C722CF" w:rsidP="00C722CF">
      <w:pPr>
        <w:pStyle w:val="Ttulo3"/>
      </w:pPr>
      <w:bookmarkStart w:id="16" w:name="_Toc162239361"/>
      <w:r>
        <w:lastRenderedPageBreak/>
        <w:t>Diseño casos de prueba</w:t>
      </w:r>
      <w:bookmarkEnd w:id="16"/>
    </w:p>
    <w:p w14:paraId="20F7A126" w14:textId="77777777" w:rsidR="006E611C" w:rsidRDefault="000C7F88" w:rsidP="000C7F88">
      <w:pPr>
        <w:pStyle w:val="Ttulo4"/>
      </w:pPr>
      <w:bookmarkStart w:id="17" w:name="OLE_LINK1"/>
      <w:r>
        <w:t>CPI-001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6E611C" w:rsidRPr="00BA6A80" w14:paraId="20F7A128" w14:textId="77777777" w:rsidTr="00BA6A80">
        <w:tc>
          <w:tcPr>
            <w:tcW w:w="8472" w:type="dxa"/>
            <w:gridSpan w:val="8"/>
            <w:shd w:val="clear" w:color="auto" w:fill="B3B3B3"/>
          </w:tcPr>
          <w:p w14:paraId="20F7A127" w14:textId="77777777" w:rsidR="006E611C" w:rsidRPr="00BA6A80" w:rsidRDefault="002861F7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="00351EA8" w:rsidRPr="00BA6A80">
              <w:rPr>
                <w:b/>
                <w:sz w:val="18"/>
                <w:szCs w:val="18"/>
                <w:lang w:val="es-ES"/>
              </w:rPr>
              <w:t>CREAR PROYECTO</w:t>
            </w:r>
          </w:p>
        </w:tc>
      </w:tr>
      <w:bookmarkEnd w:id="17"/>
      <w:tr w:rsidR="006E611C" w:rsidRPr="00BA6A80" w14:paraId="20F7A12B" w14:textId="77777777" w:rsidTr="00BA6A80">
        <w:tc>
          <w:tcPr>
            <w:tcW w:w="3794" w:type="dxa"/>
            <w:gridSpan w:val="4"/>
            <w:shd w:val="clear" w:color="auto" w:fill="auto"/>
          </w:tcPr>
          <w:p w14:paraId="20F7A129" w14:textId="77777777" w:rsidR="006E611C" w:rsidRPr="00BA6A80" w:rsidRDefault="006E611C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2A" w14:textId="77777777" w:rsidR="006E611C" w:rsidRPr="00DF54AA" w:rsidRDefault="005E25D5" w:rsidP="00351EA8">
            <w:pPr>
              <w:rPr>
                <w:b/>
                <w:sz w:val="18"/>
                <w:szCs w:val="18"/>
                <w:highlight w:val="yellow"/>
                <w:lang w:val="es-ES"/>
              </w:rPr>
            </w:pPr>
            <w:r w:rsidRPr="00DF54AA">
              <w:rPr>
                <w:sz w:val="18"/>
                <w:szCs w:val="18"/>
                <w:highlight w:val="yellow"/>
                <w:lang w:val="es-ES"/>
              </w:rPr>
              <w:t>&lt;</w:t>
            </w:r>
            <w:r w:rsidRPr="00DF54AA">
              <w:rPr>
                <w:color w:val="0000FF"/>
                <w:sz w:val="18"/>
                <w:szCs w:val="18"/>
                <w:highlight w:val="yellow"/>
                <w:lang w:val="es-ES"/>
              </w:rPr>
              <w:t>Por definir</w:t>
            </w:r>
            <w:r w:rsidRPr="00DF54AA">
              <w:rPr>
                <w:sz w:val="18"/>
                <w:szCs w:val="18"/>
                <w:highlight w:val="yellow"/>
                <w:lang w:val="es-ES"/>
              </w:rPr>
              <w:t>&gt;</w:t>
            </w:r>
          </w:p>
        </w:tc>
      </w:tr>
      <w:tr w:rsidR="006E611C" w:rsidRPr="00BA6A80" w14:paraId="20F7A12E" w14:textId="77777777" w:rsidTr="00BA6A80">
        <w:tc>
          <w:tcPr>
            <w:tcW w:w="3794" w:type="dxa"/>
            <w:gridSpan w:val="4"/>
            <w:shd w:val="clear" w:color="auto" w:fill="auto"/>
          </w:tcPr>
          <w:p w14:paraId="20F7A12C" w14:textId="77777777" w:rsidR="006E611C" w:rsidRPr="00BA6A80" w:rsidRDefault="002861F7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2D" w14:textId="77777777" w:rsidR="006E611C" w:rsidRPr="00DF54AA" w:rsidRDefault="005E25D5" w:rsidP="00351EA8">
            <w:pPr>
              <w:rPr>
                <w:b/>
                <w:sz w:val="18"/>
                <w:szCs w:val="18"/>
                <w:highlight w:val="yellow"/>
                <w:lang w:val="es-ES"/>
              </w:rPr>
            </w:pPr>
            <w:r w:rsidRPr="00DF54AA">
              <w:rPr>
                <w:sz w:val="18"/>
                <w:szCs w:val="18"/>
                <w:highlight w:val="yellow"/>
                <w:lang w:val="es-ES"/>
              </w:rPr>
              <w:t>&lt;</w:t>
            </w:r>
            <w:r w:rsidRPr="00DF54AA">
              <w:rPr>
                <w:color w:val="0000FF"/>
                <w:sz w:val="18"/>
                <w:szCs w:val="18"/>
                <w:highlight w:val="yellow"/>
                <w:lang w:val="es-ES"/>
              </w:rPr>
              <w:t>Por definir</w:t>
            </w:r>
            <w:r w:rsidRPr="00DF54AA">
              <w:rPr>
                <w:sz w:val="18"/>
                <w:szCs w:val="18"/>
                <w:highlight w:val="yellow"/>
                <w:lang w:val="es-ES"/>
              </w:rPr>
              <w:t>&gt;</w:t>
            </w:r>
          </w:p>
        </w:tc>
      </w:tr>
      <w:tr w:rsidR="006E611C" w:rsidRPr="00BA6A80" w14:paraId="20F7A131" w14:textId="77777777" w:rsidTr="00BA6A80">
        <w:tc>
          <w:tcPr>
            <w:tcW w:w="3794" w:type="dxa"/>
            <w:gridSpan w:val="4"/>
            <w:shd w:val="clear" w:color="auto" w:fill="auto"/>
          </w:tcPr>
          <w:p w14:paraId="20F7A12F" w14:textId="77777777" w:rsidR="006E611C" w:rsidRPr="00BA6A80" w:rsidRDefault="006E611C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30" w14:textId="77777777" w:rsidR="006E611C" w:rsidRPr="00BA6A80" w:rsidRDefault="006E611C" w:rsidP="00351EA8">
            <w:pPr>
              <w:rPr>
                <w:sz w:val="18"/>
                <w:szCs w:val="18"/>
                <w:lang w:val="es-ES"/>
              </w:rPr>
            </w:pPr>
          </w:p>
        </w:tc>
      </w:tr>
      <w:tr w:rsidR="002861F7" w:rsidRPr="00BA6A80" w14:paraId="20F7A134" w14:textId="77777777" w:rsidTr="00BA6A80">
        <w:tc>
          <w:tcPr>
            <w:tcW w:w="3794" w:type="dxa"/>
            <w:gridSpan w:val="4"/>
            <w:shd w:val="clear" w:color="auto" w:fill="auto"/>
          </w:tcPr>
          <w:p w14:paraId="20F7A132" w14:textId="77777777" w:rsidR="002861F7" w:rsidRPr="00BA6A80" w:rsidRDefault="002861F7" w:rsidP="002861F7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33" w14:textId="77777777" w:rsidR="00844190" w:rsidRPr="00BA6A80" w:rsidRDefault="00844190" w:rsidP="00BA6A80">
            <w:pPr>
              <w:numPr>
                <w:ilvl w:val="0"/>
                <w:numId w:val="37"/>
              </w:numPr>
              <w:rPr>
                <w:sz w:val="18"/>
                <w:szCs w:val="18"/>
                <w:lang w:val="es-ES"/>
              </w:rPr>
            </w:pPr>
          </w:p>
        </w:tc>
      </w:tr>
      <w:tr w:rsidR="006E611C" w:rsidRPr="00BA6A80" w14:paraId="20F7A136" w14:textId="77777777" w:rsidTr="00BA6A80">
        <w:tc>
          <w:tcPr>
            <w:tcW w:w="8472" w:type="dxa"/>
            <w:gridSpan w:val="8"/>
            <w:shd w:val="clear" w:color="auto" w:fill="B3B3B3"/>
          </w:tcPr>
          <w:p w14:paraId="20F7A135" w14:textId="77777777" w:rsidR="006E611C" w:rsidRPr="00BA6A80" w:rsidRDefault="002861F7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DETALLE CASO DE </w:t>
            </w:r>
            <w:r w:rsidR="006E611C" w:rsidRPr="00BA6A80">
              <w:rPr>
                <w:b/>
                <w:sz w:val="18"/>
                <w:szCs w:val="18"/>
                <w:lang w:val="es-ES"/>
              </w:rPr>
              <w:t>PRUEBA</w:t>
            </w:r>
          </w:p>
        </w:tc>
      </w:tr>
      <w:tr w:rsidR="006E611C" w:rsidRPr="00BA6A80" w14:paraId="20F7A13B" w14:textId="77777777" w:rsidTr="00DF54AA">
        <w:tc>
          <w:tcPr>
            <w:tcW w:w="675" w:type="dxa"/>
            <w:shd w:val="clear" w:color="auto" w:fill="E6E6E6"/>
            <w:vAlign w:val="center"/>
          </w:tcPr>
          <w:p w14:paraId="20F7A137" w14:textId="77777777" w:rsidR="006E611C" w:rsidRPr="00BA6A80" w:rsidRDefault="006E611C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38" w14:textId="77777777" w:rsidR="006E611C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139" w14:textId="77777777" w:rsidR="006E611C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F7A13A" w14:textId="77777777" w:rsidR="006E611C" w:rsidRPr="00BA6A80" w:rsidRDefault="006E611C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267C22" w:rsidRPr="00BA6A80" w14:paraId="20F7A141" w14:textId="77777777" w:rsidTr="00DF54AA">
        <w:tc>
          <w:tcPr>
            <w:tcW w:w="675" w:type="dxa"/>
          </w:tcPr>
          <w:p w14:paraId="20F7A13C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3D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3E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3F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0" w14:textId="77777777" w:rsidR="00267C22" w:rsidRPr="00BA6A80" w:rsidRDefault="00267C22" w:rsidP="009F4DE5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47" w14:textId="77777777" w:rsidTr="00DF54AA">
        <w:tc>
          <w:tcPr>
            <w:tcW w:w="675" w:type="dxa"/>
          </w:tcPr>
          <w:p w14:paraId="20F7A142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3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44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45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6" w14:textId="77777777" w:rsidR="00267C22" w:rsidRPr="00BA6A80" w:rsidRDefault="00267C22" w:rsidP="009F4DE5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4D" w14:textId="77777777" w:rsidTr="00DF54AA">
        <w:tc>
          <w:tcPr>
            <w:tcW w:w="675" w:type="dxa"/>
          </w:tcPr>
          <w:p w14:paraId="20F7A148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9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4A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4B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4C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3" w14:textId="77777777" w:rsidTr="00DF54AA">
        <w:tc>
          <w:tcPr>
            <w:tcW w:w="675" w:type="dxa"/>
          </w:tcPr>
          <w:p w14:paraId="20F7A14E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4F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0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1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2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9" w14:textId="77777777" w:rsidTr="00DF54AA">
        <w:tc>
          <w:tcPr>
            <w:tcW w:w="675" w:type="dxa"/>
          </w:tcPr>
          <w:p w14:paraId="20F7A154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55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6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7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8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267C22" w:rsidRPr="00BA6A80" w14:paraId="20F7A15F" w14:textId="77777777" w:rsidTr="00DF54AA">
        <w:tc>
          <w:tcPr>
            <w:tcW w:w="675" w:type="dxa"/>
          </w:tcPr>
          <w:p w14:paraId="20F7A15A" w14:textId="77777777" w:rsidR="00267C22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5B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5C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5D" w14:textId="77777777" w:rsidR="00267C22" w:rsidRPr="00BA6A80" w:rsidRDefault="00267C22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5E" w14:textId="77777777" w:rsidR="00267C22" w:rsidRPr="00BA6A80" w:rsidRDefault="00267C22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65" w14:textId="77777777" w:rsidTr="00DF54AA">
        <w:tc>
          <w:tcPr>
            <w:tcW w:w="675" w:type="dxa"/>
          </w:tcPr>
          <w:p w14:paraId="20F7A160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1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2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3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64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6B" w14:textId="77777777" w:rsidTr="00DF54AA">
        <w:tc>
          <w:tcPr>
            <w:tcW w:w="675" w:type="dxa"/>
          </w:tcPr>
          <w:p w14:paraId="20F7A166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7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8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9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6A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  <w:bookmarkStart w:id="18" w:name="_GoBack"/>
            <w:bookmarkEnd w:id="18"/>
          </w:p>
        </w:tc>
      </w:tr>
      <w:tr w:rsidR="00CC5AD8" w:rsidRPr="00BA6A80" w14:paraId="20F7A171" w14:textId="77777777" w:rsidTr="00DF54AA">
        <w:tc>
          <w:tcPr>
            <w:tcW w:w="675" w:type="dxa"/>
          </w:tcPr>
          <w:p w14:paraId="20F7A16C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6D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6E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6F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0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CC5AD8" w:rsidRPr="00BA6A80" w14:paraId="20F7A177" w14:textId="77777777" w:rsidTr="00DF54AA">
        <w:tc>
          <w:tcPr>
            <w:tcW w:w="675" w:type="dxa"/>
          </w:tcPr>
          <w:p w14:paraId="20F7A172" w14:textId="77777777" w:rsidR="00CC5AD8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73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74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75" w14:textId="77777777" w:rsidR="00CC5AD8" w:rsidRPr="00BA6A80" w:rsidRDefault="00CC5AD8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6" w14:textId="77777777" w:rsidR="00CC5AD8" w:rsidRPr="00BA6A80" w:rsidRDefault="00CC5AD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AF57DF" w:rsidRPr="00BA6A80" w14:paraId="20F7A17D" w14:textId="77777777" w:rsidTr="00DF54AA">
        <w:tc>
          <w:tcPr>
            <w:tcW w:w="675" w:type="dxa"/>
          </w:tcPr>
          <w:p w14:paraId="20F7A178" w14:textId="77777777" w:rsidR="00AF57DF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0F7A179" w14:textId="77777777" w:rsidR="00377D6D" w:rsidRPr="00BA6A80" w:rsidRDefault="00377D6D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7A" w14:textId="77777777" w:rsidR="00AF57DF" w:rsidRPr="00BA6A80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7B" w14:textId="77777777" w:rsidR="00AF57DF" w:rsidRPr="00BA6A80" w:rsidRDefault="00AF57DF" w:rsidP="009F4DE5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  <w:shd w:val="clear" w:color="auto" w:fill="FFFF00"/>
          </w:tcPr>
          <w:p w14:paraId="20F7A17C" w14:textId="77777777" w:rsidR="00AF57DF" w:rsidRPr="00BA6A80" w:rsidRDefault="00AF57DF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AF57DF" w:rsidRPr="00BA6A80" w14:paraId="20F7A17F" w14:textId="77777777" w:rsidTr="00BA6A80">
        <w:tc>
          <w:tcPr>
            <w:tcW w:w="8472" w:type="dxa"/>
            <w:gridSpan w:val="8"/>
            <w:shd w:val="clear" w:color="auto" w:fill="B3B3B3"/>
          </w:tcPr>
          <w:p w14:paraId="20F7A17E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AF57DF" w:rsidRPr="00BA6A80" w14:paraId="20F7A183" w14:textId="77777777" w:rsidTr="00BA6A80">
        <w:tc>
          <w:tcPr>
            <w:tcW w:w="8472" w:type="dxa"/>
            <w:gridSpan w:val="8"/>
            <w:shd w:val="clear" w:color="auto" w:fill="auto"/>
          </w:tcPr>
          <w:p w14:paraId="20F7A180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1" w14:textId="77777777" w:rsidR="00AF57DF" w:rsidRPr="00BA6A80" w:rsidRDefault="00AF57DF" w:rsidP="00D36949">
            <w:pPr>
              <w:shd w:val="clear" w:color="auto" w:fill="FFFF00"/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2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AF57DF" w:rsidRPr="00BA6A80" w14:paraId="20F7A189" w14:textId="77777777" w:rsidTr="00D36949">
        <w:tc>
          <w:tcPr>
            <w:tcW w:w="2118" w:type="dxa"/>
            <w:gridSpan w:val="2"/>
            <w:shd w:val="clear" w:color="auto" w:fill="FFFF00"/>
            <w:vAlign w:val="center"/>
          </w:tcPr>
          <w:p w14:paraId="20F7A184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FFFF00"/>
            <w:vAlign w:val="center"/>
          </w:tcPr>
          <w:p w14:paraId="20F7A185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186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FFFF00"/>
            <w:vAlign w:val="center"/>
          </w:tcPr>
          <w:p w14:paraId="20F7A187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FFFF00"/>
            <w:vAlign w:val="center"/>
          </w:tcPr>
          <w:p w14:paraId="20F7A188" w14:textId="77777777" w:rsidR="00AF57DF" w:rsidRPr="00BA6A80" w:rsidRDefault="00AF57DF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18A" w14:textId="77777777" w:rsidR="00C722CF" w:rsidRDefault="00C722CF" w:rsidP="00C722CF">
      <w:pPr>
        <w:pStyle w:val="Ttulo3"/>
      </w:pPr>
      <w:bookmarkStart w:id="19" w:name="_Toc162239362"/>
      <w:r>
        <w:t>Asignación responsabilidad de la ejecución de prueba</w:t>
      </w:r>
      <w:bookmarkEnd w:id="19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18D" w14:textId="77777777" w:rsidTr="00BA6A80">
        <w:tc>
          <w:tcPr>
            <w:tcW w:w="4236" w:type="dxa"/>
            <w:shd w:val="clear" w:color="auto" w:fill="B3B3B3"/>
            <w:vAlign w:val="center"/>
          </w:tcPr>
          <w:p w14:paraId="20F7A18B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4236" w:type="dxa"/>
            <w:shd w:val="clear" w:color="auto" w:fill="B3B3B3"/>
            <w:vAlign w:val="center"/>
          </w:tcPr>
          <w:p w14:paraId="20F7A18C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190" w14:textId="77777777" w:rsidTr="00BA6A80">
        <w:tc>
          <w:tcPr>
            <w:tcW w:w="4236" w:type="dxa"/>
          </w:tcPr>
          <w:p w14:paraId="20F7A18E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8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3" w14:textId="77777777" w:rsidTr="00BA6A80">
        <w:tc>
          <w:tcPr>
            <w:tcW w:w="4236" w:type="dxa"/>
          </w:tcPr>
          <w:p w14:paraId="20F7A191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2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6" w14:textId="77777777" w:rsidTr="00BA6A80">
        <w:tc>
          <w:tcPr>
            <w:tcW w:w="4236" w:type="dxa"/>
          </w:tcPr>
          <w:p w14:paraId="20F7A194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5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0C7F88" w:rsidRPr="00BA6A80" w14:paraId="20F7A199" w14:textId="77777777" w:rsidTr="00BA6A80">
        <w:tc>
          <w:tcPr>
            <w:tcW w:w="4236" w:type="dxa"/>
          </w:tcPr>
          <w:p w14:paraId="20F7A197" w14:textId="77777777" w:rsidR="000C7F88" w:rsidRPr="00BA6A80" w:rsidRDefault="000C7F88" w:rsidP="009F4DE5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8" w14:textId="77777777" w:rsidR="000C7F88" w:rsidRPr="00BA6A80" w:rsidRDefault="000C7F88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9C" w14:textId="77777777" w:rsidTr="00BA6A80">
        <w:tc>
          <w:tcPr>
            <w:tcW w:w="4236" w:type="dxa"/>
          </w:tcPr>
          <w:p w14:paraId="20F7A19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9F" w14:textId="77777777" w:rsidTr="00BA6A80">
        <w:tc>
          <w:tcPr>
            <w:tcW w:w="4236" w:type="dxa"/>
          </w:tcPr>
          <w:p w14:paraId="20F7A19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9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2" w14:textId="77777777" w:rsidTr="00BA6A80">
        <w:tc>
          <w:tcPr>
            <w:tcW w:w="4236" w:type="dxa"/>
          </w:tcPr>
          <w:p w14:paraId="20F7A1A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5" w14:textId="77777777" w:rsidTr="00BA6A80">
        <w:tc>
          <w:tcPr>
            <w:tcW w:w="4236" w:type="dxa"/>
          </w:tcPr>
          <w:p w14:paraId="20F7A1A3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4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8" w14:textId="77777777" w:rsidTr="00BA6A80">
        <w:tc>
          <w:tcPr>
            <w:tcW w:w="4236" w:type="dxa"/>
          </w:tcPr>
          <w:p w14:paraId="20F7A1A6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7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B" w14:textId="77777777" w:rsidTr="00BA6A80">
        <w:tc>
          <w:tcPr>
            <w:tcW w:w="4236" w:type="dxa"/>
          </w:tcPr>
          <w:p w14:paraId="20F7A1A9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AE" w14:textId="77777777" w:rsidTr="00BA6A80">
        <w:tc>
          <w:tcPr>
            <w:tcW w:w="4236" w:type="dxa"/>
          </w:tcPr>
          <w:p w14:paraId="20F7A1AC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A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1" w14:textId="77777777" w:rsidTr="00BA6A80">
        <w:tc>
          <w:tcPr>
            <w:tcW w:w="4236" w:type="dxa"/>
          </w:tcPr>
          <w:p w14:paraId="20F7A1AF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4" w14:textId="77777777" w:rsidTr="00BA6A80">
        <w:tc>
          <w:tcPr>
            <w:tcW w:w="4236" w:type="dxa"/>
          </w:tcPr>
          <w:p w14:paraId="20F7A1B2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3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7" w14:textId="77777777" w:rsidTr="00BA6A80">
        <w:tc>
          <w:tcPr>
            <w:tcW w:w="4236" w:type="dxa"/>
          </w:tcPr>
          <w:p w14:paraId="20F7A1B5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6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A" w14:textId="77777777" w:rsidTr="00BA6A80">
        <w:tc>
          <w:tcPr>
            <w:tcW w:w="4236" w:type="dxa"/>
          </w:tcPr>
          <w:p w14:paraId="20F7A1B8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9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BD" w14:textId="77777777" w:rsidTr="00BA6A80">
        <w:tc>
          <w:tcPr>
            <w:tcW w:w="4236" w:type="dxa"/>
          </w:tcPr>
          <w:p w14:paraId="20F7A1B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C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0" w14:textId="77777777" w:rsidTr="00BA6A80">
        <w:tc>
          <w:tcPr>
            <w:tcW w:w="4236" w:type="dxa"/>
          </w:tcPr>
          <w:p w14:paraId="20F7A1B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BF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3" w14:textId="77777777" w:rsidTr="00BA6A80">
        <w:tc>
          <w:tcPr>
            <w:tcW w:w="4236" w:type="dxa"/>
          </w:tcPr>
          <w:p w14:paraId="20F7A1C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2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6" w14:textId="77777777" w:rsidTr="00BA6A80">
        <w:tc>
          <w:tcPr>
            <w:tcW w:w="4236" w:type="dxa"/>
          </w:tcPr>
          <w:p w14:paraId="20F7A1C4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5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9" w14:textId="77777777" w:rsidTr="00BA6A80">
        <w:tc>
          <w:tcPr>
            <w:tcW w:w="4236" w:type="dxa"/>
          </w:tcPr>
          <w:p w14:paraId="20F7A1C7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8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C" w14:textId="77777777" w:rsidTr="00BA6A80">
        <w:tc>
          <w:tcPr>
            <w:tcW w:w="4236" w:type="dxa"/>
          </w:tcPr>
          <w:p w14:paraId="20F7A1CA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B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CF" w14:textId="77777777" w:rsidTr="00BA6A80">
        <w:tc>
          <w:tcPr>
            <w:tcW w:w="4236" w:type="dxa"/>
          </w:tcPr>
          <w:p w14:paraId="20F7A1CD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CE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  <w:tr w:rsidR="00310057" w:rsidRPr="00BA6A80" w14:paraId="20F7A1D2" w14:textId="77777777" w:rsidTr="00BA6A80">
        <w:tc>
          <w:tcPr>
            <w:tcW w:w="4236" w:type="dxa"/>
          </w:tcPr>
          <w:p w14:paraId="20F7A1D0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4236" w:type="dxa"/>
          </w:tcPr>
          <w:p w14:paraId="20F7A1D1" w14:textId="77777777" w:rsidR="00310057" w:rsidRPr="00BA6A80" w:rsidRDefault="00310057" w:rsidP="00993D64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1D3" w14:textId="77777777" w:rsidR="007963F5" w:rsidRDefault="007963F5" w:rsidP="007963F5">
      <w:pPr>
        <w:pStyle w:val="Ttulo2"/>
        <w:tabs>
          <w:tab w:val="clear" w:pos="860"/>
          <w:tab w:val="num" w:pos="576"/>
        </w:tabs>
        <w:ind w:left="576"/>
      </w:pPr>
      <w:bookmarkStart w:id="20" w:name="_Toc162239363"/>
      <w:r>
        <w:t>Plan de pruebas de</w:t>
      </w:r>
      <w:r w:rsidR="003429A3">
        <w:t>l</w:t>
      </w:r>
      <w:r>
        <w:t xml:space="preserve"> sistema</w:t>
      </w:r>
      <w:bookmarkEnd w:id="20"/>
    </w:p>
    <w:p w14:paraId="20F7A1D4" w14:textId="77777777" w:rsidR="00C733F8" w:rsidRPr="009D00CF" w:rsidRDefault="00C733F8" w:rsidP="00C733F8">
      <w:pPr>
        <w:jc w:val="both"/>
        <w:rPr>
          <w:rFonts w:cs="Arial"/>
        </w:rPr>
      </w:pPr>
      <w:r w:rsidRPr="009D00CF">
        <w:rPr>
          <w:rFonts w:cs="Arial"/>
        </w:rPr>
        <w:t xml:space="preserve"> </w:t>
      </w:r>
    </w:p>
    <w:p w14:paraId="20F7A1D5" w14:textId="77777777" w:rsidR="007963F5" w:rsidRDefault="007963F5" w:rsidP="007963F5">
      <w:pPr>
        <w:pStyle w:val="Ttulo3"/>
      </w:pPr>
      <w:bookmarkStart w:id="21" w:name="_Toc162239364"/>
      <w:r>
        <w:t>Estrategia</w:t>
      </w:r>
      <w:bookmarkEnd w:id="21"/>
    </w:p>
    <w:p w14:paraId="20F7A1D6" w14:textId="77777777" w:rsidR="00495F29" w:rsidRDefault="00495F29" w:rsidP="007963F5">
      <w:pPr>
        <w:jc w:val="both"/>
        <w:rPr>
          <w:rFonts w:cs="Arial"/>
        </w:rPr>
      </w:pPr>
    </w:p>
    <w:p w14:paraId="20F7A1D7" w14:textId="77777777" w:rsidR="007963F5" w:rsidRDefault="007963F5" w:rsidP="007963F5">
      <w:pPr>
        <w:pStyle w:val="Ttulo3"/>
      </w:pPr>
      <w:bookmarkStart w:id="22" w:name="_Toc162239365"/>
      <w:r>
        <w:t>Recursos</w:t>
      </w:r>
      <w:bookmarkEnd w:id="22"/>
    </w:p>
    <w:p w14:paraId="20F7A1D8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bookmarkStart w:id="23" w:name="_Toc162239366"/>
      <w:r w:rsidRPr="00E6565B">
        <w:rPr>
          <w:rFonts w:cs="Arial"/>
        </w:rPr>
        <w:t xml:space="preserve">Humanos:   </w:t>
      </w:r>
    </w:p>
    <w:p w14:paraId="20F7A1D9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Hardware:     </w:t>
      </w:r>
    </w:p>
    <w:p w14:paraId="20F7A1DA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>Software</w:t>
      </w:r>
      <w:r>
        <w:rPr>
          <w:rFonts w:cs="Arial"/>
        </w:rPr>
        <w:t xml:space="preserve"> </w:t>
      </w:r>
    </w:p>
    <w:p w14:paraId="20F7A1DB" w14:textId="77777777" w:rsidR="007963F5" w:rsidRDefault="007963F5" w:rsidP="007963F5">
      <w:pPr>
        <w:pStyle w:val="Ttulo3"/>
      </w:pPr>
      <w:r>
        <w:t>Ambiente</w:t>
      </w:r>
      <w:bookmarkEnd w:id="23"/>
    </w:p>
    <w:p w14:paraId="20F7A1DC" w14:textId="77777777" w:rsidR="00E6565B" w:rsidRDefault="00E6565B" w:rsidP="000676FB">
      <w:pPr>
        <w:jc w:val="both"/>
      </w:pPr>
    </w:p>
    <w:p w14:paraId="20F7A1DD" w14:textId="77777777" w:rsidR="00E6565B" w:rsidRPr="00E6565B" w:rsidRDefault="00E6565B" w:rsidP="00E6565B"/>
    <w:p w14:paraId="20F7A1DE" w14:textId="77777777" w:rsidR="00C722CF" w:rsidRDefault="00C722CF" w:rsidP="00C722CF">
      <w:pPr>
        <w:pStyle w:val="Ttulo3"/>
      </w:pPr>
      <w:bookmarkStart w:id="24" w:name="_Toc162239367"/>
      <w:r>
        <w:t>Diseño casos de prueba</w:t>
      </w:r>
      <w:bookmarkEnd w:id="24"/>
    </w:p>
    <w:p w14:paraId="20F7A1DF" w14:textId="77777777" w:rsidR="006D1683" w:rsidRDefault="006D1683" w:rsidP="00C722CF">
      <w:pPr>
        <w:jc w:val="both"/>
        <w:rPr>
          <w:rFonts w:cs="Arial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6D1683" w:rsidRPr="00BA6A80" w14:paraId="20F7A1E1" w14:textId="77777777" w:rsidTr="00BA6A80">
        <w:tc>
          <w:tcPr>
            <w:tcW w:w="8472" w:type="dxa"/>
            <w:gridSpan w:val="8"/>
            <w:shd w:val="clear" w:color="auto" w:fill="B3B3B3"/>
          </w:tcPr>
          <w:p w14:paraId="20F7A1E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 NOMBRE</w:t>
            </w:r>
            <w:r w:rsidRPr="00BA6A80">
              <w:rPr>
                <w:sz w:val="18"/>
                <w:szCs w:val="18"/>
              </w:rPr>
              <w:t>&lt;</w:t>
            </w:r>
            <w:r w:rsidRPr="00BA6A80">
              <w:rPr>
                <w:color w:val="0000FF"/>
                <w:sz w:val="18"/>
                <w:szCs w:val="18"/>
              </w:rPr>
              <w:t>Remplazar NOMBRE por el nombre del caso de prueba</w:t>
            </w:r>
            <w:r w:rsidRPr="00BA6A80">
              <w:rPr>
                <w:sz w:val="18"/>
                <w:szCs w:val="18"/>
              </w:rPr>
              <w:t>&gt;</w:t>
            </w:r>
          </w:p>
        </w:tc>
      </w:tr>
      <w:tr w:rsidR="006D1683" w:rsidRPr="00BA6A80" w14:paraId="20F7A1E4" w14:textId="77777777" w:rsidTr="00BA6A80">
        <w:tc>
          <w:tcPr>
            <w:tcW w:w="3794" w:type="dxa"/>
            <w:gridSpan w:val="4"/>
            <w:shd w:val="clear" w:color="auto" w:fill="auto"/>
          </w:tcPr>
          <w:p w14:paraId="20F7A1E2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E3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7" w14:textId="77777777" w:rsidTr="00BA6A80">
        <w:tc>
          <w:tcPr>
            <w:tcW w:w="3794" w:type="dxa"/>
            <w:gridSpan w:val="4"/>
            <w:shd w:val="clear" w:color="auto" w:fill="auto"/>
          </w:tcPr>
          <w:p w14:paraId="20F7A1E5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E6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A" w14:textId="77777777" w:rsidTr="00BA6A80">
        <w:tc>
          <w:tcPr>
            <w:tcW w:w="3794" w:type="dxa"/>
            <w:gridSpan w:val="4"/>
            <w:shd w:val="clear" w:color="auto" w:fill="auto"/>
          </w:tcPr>
          <w:p w14:paraId="20F7A1E8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E9" w14:textId="77777777" w:rsidR="006D1683" w:rsidRPr="00BA6A80" w:rsidRDefault="006D1683" w:rsidP="00BA6A80">
            <w:pPr>
              <w:jc w:val="center"/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1ED" w14:textId="77777777" w:rsidTr="00BA6A80">
        <w:tc>
          <w:tcPr>
            <w:tcW w:w="3794" w:type="dxa"/>
            <w:gridSpan w:val="4"/>
            <w:shd w:val="clear" w:color="auto" w:fill="auto"/>
          </w:tcPr>
          <w:p w14:paraId="20F7A1EB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1EC" w14:textId="77777777" w:rsidR="006D1683" w:rsidRPr="00BA6A80" w:rsidRDefault="006D1683" w:rsidP="0043683E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1EF" w14:textId="77777777" w:rsidTr="00BA6A80">
        <w:tc>
          <w:tcPr>
            <w:tcW w:w="8472" w:type="dxa"/>
            <w:gridSpan w:val="8"/>
            <w:shd w:val="clear" w:color="auto" w:fill="B3B3B3"/>
          </w:tcPr>
          <w:p w14:paraId="20F7A1E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C07B6" w:rsidRPr="00BA6A80" w14:paraId="20F7A1F4" w14:textId="77777777" w:rsidTr="00BA6A80">
        <w:tc>
          <w:tcPr>
            <w:tcW w:w="675" w:type="dxa"/>
            <w:shd w:val="clear" w:color="auto" w:fill="E6E6E6"/>
            <w:vAlign w:val="center"/>
          </w:tcPr>
          <w:p w14:paraId="20F7A1F0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F1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1F2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1F3" w14:textId="77777777" w:rsidR="00BC07B6" w:rsidRPr="00BA6A80" w:rsidRDefault="00BC07B6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6D1683" w:rsidRPr="00BA6A80" w14:paraId="20F7A1F9" w14:textId="77777777" w:rsidTr="00BA6A80">
        <w:tc>
          <w:tcPr>
            <w:tcW w:w="675" w:type="dxa"/>
          </w:tcPr>
          <w:p w14:paraId="20F7A1F5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1F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8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1FE" w14:textId="77777777" w:rsidTr="00BA6A80">
        <w:tc>
          <w:tcPr>
            <w:tcW w:w="675" w:type="dxa"/>
          </w:tcPr>
          <w:p w14:paraId="20F7A1FA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B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1F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1FD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3" w14:textId="77777777" w:rsidTr="00BA6A80">
        <w:tc>
          <w:tcPr>
            <w:tcW w:w="675" w:type="dxa"/>
          </w:tcPr>
          <w:p w14:paraId="20F7A1F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0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1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2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8" w14:textId="77777777" w:rsidTr="00BA6A80">
        <w:tc>
          <w:tcPr>
            <w:tcW w:w="675" w:type="dxa"/>
          </w:tcPr>
          <w:p w14:paraId="20F7A204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5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D" w14:textId="77777777" w:rsidTr="00BA6A80">
        <w:tc>
          <w:tcPr>
            <w:tcW w:w="675" w:type="dxa"/>
          </w:tcPr>
          <w:p w14:paraId="20F7A209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A" w14:textId="77777777" w:rsidR="006D1683" w:rsidRPr="00CE267B" w:rsidRDefault="006D1683" w:rsidP="0043683E"/>
        </w:tc>
        <w:tc>
          <w:tcPr>
            <w:tcW w:w="2599" w:type="dxa"/>
            <w:gridSpan w:val="3"/>
          </w:tcPr>
          <w:p w14:paraId="20F7A20B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0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0F" w14:textId="77777777" w:rsidTr="00BA6A80">
        <w:tc>
          <w:tcPr>
            <w:tcW w:w="8472" w:type="dxa"/>
            <w:gridSpan w:val="8"/>
            <w:shd w:val="clear" w:color="auto" w:fill="B3B3B3"/>
          </w:tcPr>
          <w:p w14:paraId="20F7A20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6D1683" w:rsidRPr="00BA6A80" w14:paraId="20F7A213" w14:textId="77777777" w:rsidTr="00BA6A80">
        <w:tc>
          <w:tcPr>
            <w:tcW w:w="8472" w:type="dxa"/>
            <w:gridSpan w:val="8"/>
            <w:shd w:val="clear" w:color="auto" w:fill="auto"/>
          </w:tcPr>
          <w:p w14:paraId="20F7A21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1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2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6D1683" w:rsidRPr="00BA6A80" w14:paraId="20F7A219" w14:textId="77777777" w:rsidTr="00BA6A80">
        <w:tc>
          <w:tcPr>
            <w:tcW w:w="2118" w:type="dxa"/>
            <w:gridSpan w:val="2"/>
            <w:shd w:val="clear" w:color="auto" w:fill="B3B3B3"/>
            <w:vAlign w:val="center"/>
          </w:tcPr>
          <w:p w14:paraId="20F7A214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20F7A215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16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20F7A217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20F7A218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21A" w14:textId="77777777" w:rsidR="00C722CF" w:rsidRDefault="00C722CF" w:rsidP="00C722CF">
      <w:pPr>
        <w:pStyle w:val="Ttulo3"/>
      </w:pPr>
      <w:bookmarkStart w:id="25" w:name="_Toc162239368"/>
      <w:r>
        <w:lastRenderedPageBreak/>
        <w:t>Asignación responsabilidad de la ejecución de prueba</w:t>
      </w:r>
      <w:bookmarkEnd w:id="25"/>
    </w:p>
    <w:p w14:paraId="20F7A21B" w14:textId="77777777" w:rsidR="00C722CF" w:rsidRDefault="00C722CF" w:rsidP="00C722CF">
      <w:pPr>
        <w:jc w:val="both"/>
        <w:rPr>
          <w:rFonts w:cs="Arial"/>
        </w:rPr>
      </w:pPr>
      <w:r w:rsidRPr="00801622">
        <w:rPr>
          <w:rFonts w:cs="Arial"/>
        </w:rPr>
        <w:t>&lt;</w:t>
      </w:r>
      <w:r w:rsidRPr="00C722CF">
        <w:rPr>
          <w:rFonts w:cs="Arial"/>
          <w:color w:val="0000FF"/>
        </w:rPr>
        <w:t>Establecer el responsable de la ejecución de</w:t>
      </w:r>
      <w:r>
        <w:rPr>
          <w:rFonts w:cs="Arial"/>
          <w:color w:val="0000FF"/>
        </w:rPr>
        <w:t xml:space="preserve"> </w:t>
      </w:r>
      <w:r w:rsidRPr="00C722CF">
        <w:rPr>
          <w:rFonts w:cs="Arial"/>
          <w:color w:val="0000FF"/>
        </w:rPr>
        <w:t>l</w:t>
      </w:r>
      <w:r>
        <w:rPr>
          <w:rFonts w:cs="Arial"/>
          <w:color w:val="0000FF"/>
        </w:rPr>
        <w:t>os</w:t>
      </w:r>
      <w:r w:rsidRPr="00C722CF">
        <w:rPr>
          <w:rFonts w:cs="Arial"/>
          <w:color w:val="0000FF"/>
        </w:rPr>
        <w:t xml:space="preserve"> caso</w:t>
      </w:r>
      <w:r>
        <w:rPr>
          <w:rFonts w:cs="Arial"/>
          <w:color w:val="0000FF"/>
        </w:rPr>
        <w:t>s</w:t>
      </w:r>
      <w:r w:rsidRPr="00C722CF">
        <w:rPr>
          <w:rFonts w:cs="Arial"/>
          <w:color w:val="0000FF"/>
        </w:rPr>
        <w:t xml:space="preserve"> de prueba</w:t>
      </w:r>
      <w:r>
        <w:rPr>
          <w:rFonts w:cs="Arial"/>
          <w:color w:val="0000FF"/>
        </w:rPr>
        <w:t xml:space="preserve"> de aceptación</w:t>
      </w:r>
      <w:r w:rsidRPr="00801622">
        <w:rPr>
          <w:rFonts w:cs="Arial"/>
        </w:rPr>
        <w:t>&gt;</w:t>
      </w:r>
    </w:p>
    <w:p w14:paraId="20F7A21C" w14:textId="77777777" w:rsidR="006D1683" w:rsidRDefault="006D1683" w:rsidP="00C722CF">
      <w:pPr>
        <w:jc w:val="both"/>
        <w:rPr>
          <w:rFonts w:cs="Arial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21F" w14:textId="77777777" w:rsidTr="00BA6A80">
        <w:tc>
          <w:tcPr>
            <w:tcW w:w="2599" w:type="dxa"/>
            <w:shd w:val="clear" w:color="auto" w:fill="B3B3B3"/>
            <w:vAlign w:val="center"/>
          </w:tcPr>
          <w:p w14:paraId="20F7A21D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2599" w:type="dxa"/>
            <w:shd w:val="clear" w:color="auto" w:fill="B3B3B3"/>
            <w:vAlign w:val="center"/>
          </w:tcPr>
          <w:p w14:paraId="20F7A21E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222" w14:textId="77777777" w:rsidTr="00BA6A80">
        <w:tc>
          <w:tcPr>
            <w:tcW w:w="2599" w:type="dxa"/>
          </w:tcPr>
          <w:p w14:paraId="20F7A220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</w:tcPr>
          <w:p w14:paraId="20F7A221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5" w14:textId="77777777" w:rsidTr="00BA6A80">
        <w:tc>
          <w:tcPr>
            <w:tcW w:w="2599" w:type="dxa"/>
          </w:tcPr>
          <w:p w14:paraId="20F7A223" w14:textId="77777777" w:rsidR="006D1683" w:rsidRPr="00CE267B" w:rsidRDefault="006D1683" w:rsidP="0043683E"/>
        </w:tc>
        <w:tc>
          <w:tcPr>
            <w:tcW w:w="2599" w:type="dxa"/>
          </w:tcPr>
          <w:p w14:paraId="20F7A224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8" w14:textId="77777777" w:rsidTr="00BA6A80">
        <w:tc>
          <w:tcPr>
            <w:tcW w:w="2599" w:type="dxa"/>
          </w:tcPr>
          <w:p w14:paraId="20F7A226" w14:textId="77777777" w:rsidR="006D1683" w:rsidRPr="00CE267B" w:rsidRDefault="006D1683" w:rsidP="0043683E"/>
        </w:tc>
        <w:tc>
          <w:tcPr>
            <w:tcW w:w="2599" w:type="dxa"/>
          </w:tcPr>
          <w:p w14:paraId="20F7A227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B" w14:textId="77777777" w:rsidTr="00BA6A80">
        <w:tc>
          <w:tcPr>
            <w:tcW w:w="2599" w:type="dxa"/>
          </w:tcPr>
          <w:p w14:paraId="20F7A229" w14:textId="77777777" w:rsidR="006D1683" w:rsidRPr="00CE267B" w:rsidRDefault="006D1683" w:rsidP="0043683E"/>
        </w:tc>
        <w:tc>
          <w:tcPr>
            <w:tcW w:w="2599" w:type="dxa"/>
          </w:tcPr>
          <w:p w14:paraId="20F7A22A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2E" w14:textId="77777777" w:rsidTr="00BA6A80">
        <w:tc>
          <w:tcPr>
            <w:tcW w:w="2599" w:type="dxa"/>
          </w:tcPr>
          <w:p w14:paraId="20F7A22C" w14:textId="77777777" w:rsidR="006D1683" w:rsidRPr="00CE267B" w:rsidRDefault="006D1683" w:rsidP="0043683E"/>
        </w:tc>
        <w:tc>
          <w:tcPr>
            <w:tcW w:w="2599" w:type="dxa"/>
          </w:tcPr>
          <w:p w14:paraId="20F7A22D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22F" w14:textId="77777777" w:rsidR="007963F5" w:rsidRDefault="007963F5" w:rsidP="007963F5">
      <w:pPr>
        <w:pStyle w:val="Ttulo2"/>
        <w:tabs>
          <w:tab w:val="clear" w:pos="860"/>
          <w:tab w:val="num" w:pos="576"/>
        </w:tabs>
        <w:ind w:left="576"/>
      </w:pPr>
      <w:bookmarkStart w:id="26" w:name="_Toc162239369"/>
      <w:r>
        <w:t>Plan de pruebas de aceptación</w:t>
      </w:r>
      <w:bookmarkEnd w:id="26"/>
    </w:p>
    <w:p w14:paraId="20F7A230" w14:textId="77777777" w:rsidR="002B77A0" w:rsidRPr="002B77A0" w:rsidRDefault="002B77A0" w:rsidP="002B77A0">
      <w:pPr>
        <w:jc w:val="both"/>
      </w:pPr>
    </w:p>
    <w:p w14:paraId="20F7A231" w14:textId="77777777" w:rsidR="007963F5" w:rsidRDefault="007963F5" w:rsidP="007963F5">
      <w:pPr>
        <w:pStyle w:val="Ttulo3"/>
      </w:pPr>
      <w:bookmarkStart w:id="27" w:name="_Toc162239370"/>
      <w:r>
        <w:t>Estrategia</w:t>
      </w:r>
      <w:bookmarkEnd w:id="27"/>
    </w:p>
    <w:p w14:paraId="20F7A232" w14:textId="77777777" w:rsidR="002B77A0" w:rsidRDefault="002B77A0" w:rsidP="002B77A0">
      <w:pPr>
        <w:jc w:val="both"/>
      </w:pPr>
    </w:p>
    <w:p w14:paraId="20F7A233" w14:textId="77777777" w:rsidR="007963F5" w:rsidRDefault="007963F5" w:rsidP="007963F5">
      <w:pPr>
        <w:pStyle w:val="Ttulo3"/>
      </w:pPr>
      <w:bookmarkStart w:id="28" w:name="_Toc162239371"/>
      <w:r>
        <w:t>Recursos</w:t>
      </w:r>
      <w:bookmarkEnd w:id="28"/>
    </w:p>
    <w:p w14:paraId="20F7A234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bookmarkStart w:id="29" w:name="_Toc162239372"/>
      <w:r w:rsidRPr="00E6565B">
        <w:rPr>
          <w:rFonts w:cs="Arial"/>
        </w:rPr>
        <w:t xml:space="preserve">Humanos: </w:t>
      </w:r>
      <w:proofErr w:type="gramStart"/>
      <w:r w:rsidRPr="00E6565B">
        <w:rPr>
          <w:rFonts w:cs="Arial"/>
        </w:rPr>
        <w:t xml:space="preserve">  .</w:t>
      </w:r>
      <w:proofErr w:type="gramEnd"/>
    </w:p>
    <w:p w14:paraId="20F7A235" w14:textId="77777777" w:rsidR="00E6565B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Hardware:     </w:t>
      </w:r>
    </w:p>
    <w:p w14:paraId="20F7A236" w14:textId="77777777" w:rsidR="007963F5" w:rsidRPr="00E6565B" w:rsidRDefault="00E6565B" w:rsidP="00E6565B">
      <w:pPr>
        <w:numPr>
          <w:ilvl w:val="0"/>
          <w:numId w:val="36"/>
        </w:numPr>
        <w:jc w:val="both"/>
        <w:rPr>
          <w:rFonts w:cs="Arial"/>
        </w:rPr>
      </w:pPr>
      <w:r w:rsidRPr="00E6565B">
        <w:rPr>
          <w:rFonts w:cs="Arial"/>
        </w:rPr>
        <w:t xml:space="preserve">Software:   </w:t>
      </w:r>
      <w:bookmarkEnd w:id="29"/>
    </w:p>
    <w:p w14:paraId="20F7A237" w14:textId="77777777" w:rsidR="000676FB" w:rsidRDefault="000676FB" w:rsidP="000676FB">
      <w:pPr>
        <w:pStyle w:val="Ttulo3"/>
      </w:pPr>
      <w:bookmarkStart w:id="30" w:name="_Toc162239373"/>
      <w:r>
        <w:t>Ambiente</w:t>
      </w:r>
    </w:p>
    <w:p w14:paraId="20F7A238" w14:textId="77777777" w:rsidR="000676FB" w:rsidRDefault="000676FB" w:rsidP="002B77A0">
      <w:pPr>
        <w:jc w:val="both"/>
      </w:pPr>
    </w:p>
    <w:p w14:paraId="20F7A239" w14:textId="77777777" w:rsidR="00C722CF" w:rsidRDefault="00C722CF" w:rsidP="00C722CF">
      <w:pPr>
        <w:pStyle w:val="Ttulo3"/>
      </w:pPr>
      <w:r>
        <w:t>Diseño casos de prueba</w:t>
      </w:r>
      <w:bookmarkEnd w:id="30"/>
    </w:p>
    <w:p w14:paraId="20F7A23A" w14:textId="77777777" w:rsidR="00B112EF" w:rsidRPr="00B112EF" w:rsidRDefault="00B112EF" w:rsidP="00E64A19">
      <w:pPr>
        <w:pStyle w:val="Ttulo4"/>
      </w:pPr>
      <w:r>
        <w:t>CPA-001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781910" w:rsidRPr="00BA6A80" w14:paraId="20F7A23C" w14:textId="77777777" w:rsidTr="00BA6A80">
        <w:tc>
          <w:tcPr>
            <w:tcW w:w="8472" w:type="dxa"/>
            <w:gridSpan w:val="8"/>
            <w:shd w:val="clear" w:color="auto" w:fill="B3B3B3"/>
          </w:tcPr>
          <w:p w14:paraId="20F7A23B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 ADMINISTRAR USUARIOS</w:t>
            </w:r>
          </w:p>
        </w:tc>
      </w:tr>
      <w:tr w:rsidR="00781910" w:rsidRPr="00BA6A80" w14:paraId="20F7A23F" w14:textId="77777777" w:rsidTr="00BA6A80">
        <w:tc>
          <w:tcPr>
            <w:tcW w:w="3794" w:type="dxa"/>
            <w:gridSpan w:val="4"/>
            <w:shd w:val="clear" w:color="auto" w:fill="auto"/>
          </w:tcPr>
          <w:p w14:paraId="20F7A23D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23E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>&lt;</w:t>
            </w:r>
            <w:r w:rsidRPr="00BA6A80">
              <w:rPr>
                <w:color w:val="0000FF"/>
                <w:sz w:val="18"/>
                <w:szCs w:val="18"/>
                <w:lang w:val="es-ES"/>
              </w:rPr>
              <w:t>Por definir</w:t>
            </w:r>
            <w:r w:rsidRPr="00BA6A80">
              <w:rPr>
                <w:sz w:val="18"/>
                <w:szCs w:val="18"/>
                <w:lang w:val="es-ES"/>
              </w:rPr>
              <w:t>&gt;</w:t>
            </w:r>
          </w:p>
        </w:tc>
      </w:tr>
      <w:tr w:rsidR="00781910" w:rsidRPr="00BA6A80" w14:paraId="20F7A242" w14:textId="77777777" w:rsidTr="00BA6A80">
        <w:tc>
          <w:tcPr>
            <w:tcW w:w="3794" w:type="dxa"/>
            <w:gridSpan w:val="4"/>
            <w:shd w:val="clear" w:color="auto" w:fill="auto"/>
          </w:tcPr>
          <w:p w14:paraId="20F7A240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241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>&lt;</w:t>
            </w:r>
            <w:r w:rsidRPr="00BA6A80">
              <w:rPr>
                <w:color w:val="0000FF"/>
                <w:sz w:val="18"/>
                <w:szCs w:val="18"/>
                <w:lang w:val="es-ES"/>
              </w:rPr>
              <w:t>Por definir</w:t>
            </w:r>
            <w:r w:rsidRPr="00BA6A80">
              <w:rPr>
                <w:sz w:val="18"/>
                <w:szCs w:val="18"/>
                <w:lang w:val="es-ES"/>
              </w:rPr>
              <w:t>&gt;</w:t>
            </w:r>
          </w:p>
        </w:tc>
      </w:tr>
      <w:tr w:rsidR="00781910" w:rsidRPr="00BA6A80" w14:paraId="20F7A245" w14:textId="77777777" w:rsidTr="00BA6A80">
        <w:tc>
          <w:tcPr>
            <w:tcW w:w="3794" w:type="dxa"/>
            <w:gridSpan w:val="4"/>
            <w:shd w:val="clear" w:color="auto" w:fill="auto"/>
          </w:tcPr>
          <w:p w14:paraId="20F7A243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244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48" w14:textId="77777777" w:rsidTr="00BA6A80">
        <w:tc>
          <w:tcPr>
            <w:tcW w:w="3794" w:type="dxa"/>
            <w:gridSpan w:val="4"/>
            <w:shd w:val="clear" w:color="auto" w:fill="auto"/>
          </w:tcPr>
          <w:p w14:paraId="20F7A246" w14:textId="77777777" w:rsidR="00781910" w:rsidRPr="00BA6A80" w:rsidRDefault="00781910" w:rsidP="00BA27C4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20F7A247" w14:textId="77777777" w:rsidR="00781910" w:rsidRPr="00BA6A80" w:rsidRDefault="00781910" w:rsidP="00BA6A80">
            <w:pPr>
              <w:numPr>
                <w:ilvl w:val="0"/>
                <w:numId w:val="37"/>
              </w:num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4A" w14:textId="77777777" w:rsidTr="00BA6A80">
        <w:tc>
          <w:tcPr>
            <w:tcW w:w="8472" w:type="dxa"/>
            <w:gridSpan w:val="8"/>
            <w:shd w:val="clear" w:color="auto" w:fill="B3B3B3"/>
          </w:tcPr>
          <w:p w14:paraId="20F7A249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781910" w:rsidRPr="00BA6A80" w14:paraId="20F7A24F" w14:textId="77777777" w:rsidTr="00BA6A80">
        <w:tc>
          <w:tcPr>
            <w:tcW w:w="675" w:type="dxa"/>
            <w:shd w:val="clear" w:color="auto" w:fill="E6E6E6"/>
            <w:vAlign w:val="center"/>
          </w:tcPr>
          <w:p w14:paraId="20F7A24B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24C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Acción</w:t>
            </w:r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20F7A24D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20F7A24E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781910" w:rsidRPr="00BA6A80" w14:paraId="20F7A254" w14:textId="77777777" w:rsidTr="00BA6A80">
        <w:tc>
          <w:tcPr>
            <w:tcW w:w="675" w:type="dxa"/>
          </w:tcPr>
          <w:p w14:paraId="20F7A250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1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2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3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59" w14:textId="77777777" w:rsidTr="00BA6A80">
        <w:tc>
          <w:tcPr>
            <w:tcW w:w="675" w:type="dxa"/>
          </w:tcPr>
          <w:p w14:paraId="20F7A255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6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7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8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5E" w14:textId="77777777" w:rsidTr="00BA6A80">
        <w:tc>
          <w:tcPr>
            <w:tcW w:w="675" w:type="dxa"/>
          </w:tcPr>
          <w:p w14:paraId="20F7A25A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B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0F7A25C" w14:textId="77777777" w:rsidR="00781910" w:rsidRPr="00BA6A80" w:rsidRDefault="00781910" w:rsidP="00BA27C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0F7A25D" w14:textId="77777777" w:rsidR="00781910" w:rsidRPr="00BA6A80" w:rsidRDefault="00781910" w:rsidP="00BA27C4">
            <w:pPr>
              <w:rPr>
                <w:sz w:val="18"/>
                <w:szCs w:val="18"/>
                <w:lang w:val="es-ES"/>
              </w:rPr>
            </w:pPr>
          </w:p>
        </w:tc>
      </w:tr>
      <w:tr w:rsidR="00781910" w:rsidRPr="00BA6A80" w14:paraId="20F7A260" w14:textId="77777777" w:rsidTr="00BA6A80">
        <w:tc>
          <w:tcPr>
            <w:tcW w:w="8472" w:type="dxa"/>
            <w:gridSpan w:val="8"/>
            <w:shd w:val="clear" w:color="auto" w:fill="B3B3B3"/>
          </w:tcPr>
          <w:p w14:paraId="20F7A25F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781910" w:rsidRPr="00BA6A80" w14:paraId="20F7A264" w14:textId="77777777" w:rsidTr="00BA6A80">
        <w:tc>
          <w:tcPr>
            <w:tcW w:w="8472" w:type="dxa"/>
            <w:gridSpan w:val="8"/>
            <w:shd w:val="clear" w:color="auto" w:fill="auto"/>
          </w:tcPr>
          <w:p w14:paraId="20F7A261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2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3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781910" w:rsidRPr="00BA6A80" w14:paraId="20F7A26A" w14:textId="77777777" w:rsidTr="00BA6A80">
        <w:tc>
          <w:tcPr>
            <w:tcW w:w="2118" w:type="dxa"/>
            <w:gridSpan w:val="2"/>
            <w:shd w:val="clear" w:color="auto" w:fill="B3B3B3"/>
            <w:vAlign w:val="center"/>
          </w:tcPr>
          <w:p w14:paraId="20F7A265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20F7A266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F7A267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20F7A268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20F7A269" w14:textId="77777777" w:rsidR="00781910" w:rsidRPr="00BA6A80" w:rsidRDefault="00781910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0F7A26B" w14:textId="77777777" w:rsidR="00781910" w:rsidRDefault="00781910" w:rsidP="00781910"/>
    <w:p w14:paraId="20F7A26C" w14:textId="77777777" w:rsidR="00C722CF" w:rsidRDefault="00E64A19" w:rsidP="00C722CF">
      <w:pPr>
        <w:pStyle w:val="Ttulo3"/>
      </w:pPr>
      <w:bookmarkStart w:id="31" w:name="_Toc162239374"/>
      <w:r>
        <w:lastRenderedPageBreak/>
        <w:t>A</w:t>
      </w:r>
      <w:r w:rsidR="00C722CF">
        <w:t>signación responsabilidad de la ejecución de prueba</w:t>
      </w:r>
      <w:bookmarkEnd w:id="31"/>
    </w:p>
    <w:p w14:paraId="20F7A26D" w14:textId="77777777" w:rsidR="00C722CF" w:rsidRDefault="00C722CF" w:rsidP="00C722CF">
      <w:pPr>
        <w:jc w:val="both"/>
        <w:rPr>
          <w:rFonts w:cs="Arial"/>
        </w:rPr>
      </w:pPr>
      <w:r w:rsidRPr="00801622">
        <w:rPr>
          <w:rFonts w:cs="Arial"/>
        </w:rPr>
        <w:t>&lt;</w:t>
      </w:r>
      <w:r w:rsidRPr="00C722CF">
        <w:rPr>
          <w:rFonts w:cs="Arial"/>
          <w:color w:val="0000FF"/>
        </w:rPr>
        <w:t>Establecer el responsable de la ejecución de</w:t>
      </w:r>
      <w:r>
        <w:rPr>
          <w:rFonts w:cs="Arial"/>
          <w:color w:val="0000FF"/>
        </w:rPr>
        <w:t xml:space="preserve"> </w:t>
      </w:r>
      <w:r w:rsidRPr="00C722CF">
        <w:rPr>
          <w:rFonts w:cs="Arial"/>
          <w:color w:val="0000FF"/>
        </w:rPr>
        <w:t>l</w:t>
      </w:r>
      <w:r>
        <w:rPr>
          <w:rFonts w:cs="Arial"/>
          <w:color w:val="0000FF"/>
        </w:rPr>
        <w:t>os</w:t>
      </w:r>
      <w:r w:rsidRPr="00C722CF">
        <w:rPr>
          <w:rFonts w:cs="Arial"/>
          <w:color w:val="0000FF"/>
        </w:rPr>
        <w:t xml:space="preserve"> caso</w:t>
      </w:r>
      <w:r>
        <w:rPr>
          <w:rFonts w:cs="Arial"/>
          <w:color w:val="0000FF"/>
        </w:rPr>
        <w:t>s</w:t>
      </w:r>
      <w:r w:rsidRPr="00C722CF">
        <w:rPr>
          <w:rFonts w:cs="Arial"/>
          <w:color w:val="0000FF"/>
        </w:rPr>
        <w:t xml:space="preserve"> de prueba</w:t>
      </w:r>
      <w:r>
        <w:rPr>
          <w:rFonts w:cs="Arial"/>
          <w:color w:val="0000FF"/>
        </w:rPr>
        <w:t xml:space="preserve"> de aceptación</w:t>
      </w:r>
      <w:r w:rsidRPr="00801622">
        <w:rPr>
          <w:rFonts w:cs="Arial"/>
        </w:rPr>
        <w:t>&gt;</w:t>
      </w:r>
    </w:p>
    <w:p w14:paraId="20F7A26E" w14:textId="77777777" w:rsidR="002A68FE" w:rsidRDefault="002A68FE" w:rsidP="00C6609F">
      <w:pPr>
        <w:jc w:val="both"/>
        <w:rPr>
          <w:rFonts w:cs="Arial"/>
          <w:color w:val="0000FF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4236"/>
      </w:tblGrid>
      <w:tr w:rsidR="006D1683" w:rsidRPr="00BA6A80" w14:paraId="20F7A271" w14:textId="77777777" w:rsidTr="00BA6A80">
        <w:tc>
          <w:tcPr>
            <w:tcW w:w="2599" w:type="dxa"/>
            <w:shd w:val="clear" w:color="auto" w:fill="B3B3B3"/>
            <w:vAlign w:val="center"/>
          </w:tcPr>
          <w:p w14:paraId="20F7A26F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</w:p>
        </w:tc>
        <w:tc>
          <w:tcPr>
            <w:tcW w:w="2599" w:type="dxa"/>
            <w:shd w:val="clear" w:color="auto" w:fill="B3B3B3"/>
            <w:vAlign w:val="center"/>
          </w:tcPr>
          <w:p w14:paraId="20F7A270" w14:textId="77777777" w:rsidR="006D1683" w:rsidRPr="00BA6A80" w:rsidRDefault="006D1683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Responsable ejecución</w:t>
            </w:r>
          </w:p>
        </w:tc>
      </w:tr>
      <w:tr w:rsidR="006D1683" w:rsidRPr="00BA6A80" w14:paraId="20F7A274" w14:textId="77777777" w:rsidTr="00BA6A80">
        <w:tc>
          <w:tcPr>
            <w:tcW w:w="2599" w:type="dxa"/>
          </w:tcPr>
          <w:p w14:paraId="20F7A272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599" w:type="dxa"/>
          </w:tcPr>
          <w:p w14:paraId="20F7A273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7" w14:textId="77777777" w:rsidTr="00BA6A80">
        <w:tc>
          <w:tcPr>
            <w:tcW w:w="2599" w:type="dxa"/>
          </w:tcPr>
          <w:p w14:paraId="20F7A275" w14:textId="77777777" w:rsidR="006D1683" w:rsidRPr="00CE267B" w:rsidRDefault="006D1683" w:rsidP="0043683E"/>
        </w:tc>
        <w:tc>
          <w:tcPr>
            <w:tcW w:w="2599" w:type="dxa"/>
          </w:tcPr>
          <w:p w14:paraId="20F7A276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A" w14:textId="77777777" w:rsidTr="00BA6A80">
        <w:tc>
          <w:tcPr>
            <w:tcW w:w="2599" w:type="dxa"/>
          </w:tcPr>
          <w:p w14:paraId="20F7A278" w14:textId="77777777" w:rsidR="006D1683" w:rsidRPr="00CE267B" w:rsidRDefault="006D1683" w:rsidP="0043683E"/>
        </w:tc>
        <w:tc>
          <w:tcPr>
            <w:tcW w:w="2599" w:type="dxa"/>
          </w:tcPr>
          <w:p w14:paraId="20F7A279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7D" w14:textId="77777777" w:rsidTr="00BA6A80">
        <w:tc>
          <w:tcPr>
            <w:tcW w:w="2599" w:type="dxa"/>
          </w:tcPr>
          <w:p w14:paraId="20F7A27B" w14:textId="77777777" w:rsidR="006D1683" w:rsidRPr="00CE267B" w:rsidRDefault="006D1683" w:rsidP="0043683E"/>
        </w:tc>
        <w:tc>
          <w:tcPr>
            <w:tcW w:w="2599" w:type="dxa"/>
          </w:tcPr>
          <w:p w14:paraId="20F7A27C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  <w:tr w:rsidR="006D1683" w:rsidRPr="00BA6A80" w14:paraId="20F7A280" w14:textId="77777777" w:rsidTr="00BA6A80">
        <w:tc>
          <w:tcPr>
            <w:tcW w:w="2599" w:type="dxa"/>
          </w:tcPr>
          <w:p w14:paraId="20F7A27E" w14:textId="77777777" w:rsidR="006D1683" w:rsidRPr="00CE267B" w:rsidRDefault="006D1683" w:rsidP="0043683E"/>
        </w:tc>
        <w:tc>
          <w:tcPr>
            <w:tcW w:w="2599" w:type="dxa"/>
          </w:tcPr>
          <w:p w14:paraId="20F7A27F" w14:textId="77777777" w:rsidR="006D1683" w:rsidRPr="00BA6A80" w:rsidRDefault="006D1683" w:rsidP="0043683E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0F7A281" w14:textId="77777777" w:rsidR="006D1683" w:rsidRDefault="006D1683" w:rsidP="00C6609F">
      <w:pPr>
        <w:jc w:val="both"/>
        <w:rPr>
          <w:rFonts w:cs="Arial"/>
          <w:color w:val="0000FF"/>
        </w:rPr>
      </w:pPr>
    </w:p>
    <w:bookmarkEnd w:id="11"/>
    <w:p w14:paraId="20F7A282" w14:textId="77777777" w:rsidR="00A75CFA" w:rsidRPr="00C722CF" w:rsidRDefault="00A75CFA" w:rsidP="00DA269D">
      <w:pPr>
        <w:rPr>
          <w:b/>
          <w:sz w:val="18"/>
          <w:szCs w:val="18"/>
        </w:rPr>
      </w:pPr>
    </w:p>
    <w:p w14:paraId="20F7A283" w14:textId="77777777" w:rsidR="00FE3013" w:rsidRPr="002D5B96" w:rsidRDefault="00FE3013" w:rsidP="00DA269D">
      <w:pPr>
        <w:rPr>
          <w:b/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103"/>
        <w:gridCol w:w="1843"/>
      </w:tblGrid>
      <w:tr w:rsidR="00DA269D" w:rsidRPr="00BA6A80" w14:paraId="20F7A285" w14:textId="77777777" w:rsidTr="00BA6A80">
        <w:tc>
          <w:tcPr>
            <w:tcW w:w="8472" w:type="dxa"/>
            <w:gridSpan w:val="3"/>
            <w:shd w:val="clear" w:color="auto" w:fill="B3B3B3"/>
          </w:tcPr>
          <w:p w14:paraId="20F7A284" w14:textId="77777777" w:rsidR="00DA269D" w:rsidRPr="00BA6A80" w:rsidRDefault="00DA269D" w:rsidP="00BA6A8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DA269D" w:rsidRPr="00AF36C5" w14:paraId="20F7A28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</w:tcPr>
          <w:p w14:paraId="20F7A286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proofErr w:type="spellStart"/>
            <w:r w:rsidRPr="00AF36C5">
              <w:rPr>
                <w:rFonts w:ascii="Arial" w:hAnsi="Arial" w:cs="Arial"/>
                <w:b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5103" w:type="dxa"/>
            <w:tcBorders>
              <w:bottom w:val="single" w:sz="6" w:space="0" w:color="auto"/>
            </w:tcBorders>
            <w:shd w:val="pct10" w:color="auto" w:fill="auto"/>
          </w:tcPr>
          <w:p w14:paraId="20F7A287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proofErr w:type="spellStart"/>
            <w:r w:rsidRPr="00AF36C5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43" w:type="dxa"/>
            <w:tcBorders>
              <w:bottom w:val="single" w:sz="6" w:space="0" w:color="auto"/>
            </w:tcBorders>
            <w:shd w:val="pct10" w:color="auto" w:fill="auto"/>
          </w:tcPr>
          <w:p w14:paraId="20F7A288" w14:textId="77777777" w:rsidR="00DA269D" w:rsidRPr="00AF36C5" w:rsidRDefault="00DA269D" w:rsidP="004B1F3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DA269D" w:rsidRPr="00AF36C5" w14:paraId="20F7A28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20F7A28A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103" w:type="dxa"/>
          </w:tcPr>
          <w:p w14:paraId="20F7A28B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43" w:type="dxa"/>
          </w:tcPr>
          <w:p w14:paraId="20F7A28C" w14:textId="77777777" w:rsidR="00DA269D" w:rsidRPr="00AF36C5" w:rsidRDefault="00DA269D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8D7B82" w:rsidRPr="00AF36C5" w14:paraId="20F7A29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20F7A28E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103" w:type="dxa"/>
          </w:tcPr>
          <w:p w14:paraId="20F7A28F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43" w:type="dxa"/>
          </w:tcPr>
          <w:p w14:paraId="20F7A290" w14:textId="77777777" w:rsidR="008D7B82" w:rsidRDefault="008D7B82" w:rsidP="004B1F3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0F7A292" w14:textId="77777777" w:rsidR="006D111D" w:rsidRDefault="006D111D" w:rsidP="003431CE"/>
    <w:sectPr w:rsidR="006D111D" w:rsidSect="00B63945">
      <w:headerReference w:type="default" r:id="rId7"/>
      <w:footerReference w:type="default" r:id="rId8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BEC73F" w14:textId="77777777" w:rsidR="00514F0A" w:rsidRDefault="00514F0A">
      <w:r>
        <w:separator/>
      </w:r>
    </w:p>
  </w:endnote>
  <w:endnote w:type="continuationSeparator" w:id="0">
    <w:p w14:paraId="31E16782" w14:textId="77777777" w:rsidR="00514F0A" w:rsidRDefault="0051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7A2A5" w14:textId="77777777" w:rsidR="000F68EA" w:rsidRDefault="000F68EA">
    <w:pPr>
      <w:pStyle w:val="Piedepgina"/>
      <w:pBdr>
        <w:top w:val="single" w:sz="4" w:space="1" w:color="auto"/>
      </w:pBdr>
    </w:pPr>
    <w:r>
      <w:t xml:space="preserve">Versión 1.0 </w:t>
    </w:r>
    <w:r>
      <w:tab/>
    </w: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B93A7E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Style w:val="Nmerodepgina"/>
      </w:rPr>
      <w:t>/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B93A7E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4D986" w14:textId="77777777" w:rsidR="00514F0A" w:rsidRDefault="00514F0A">
      <w:r>
        <w:separator/>
      </w:r>
    </w:p>
  </w:footnote>
  <w:footnote w:type="continuationSeparator" w:id="0">
    <w:p w14:paraId="6B64CCF4" w14:textId="77777777" w:rsidR="00514F0A" w:rsidRDefault="00514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185"/>
      <w:gridCol w:w="1083"/>
      <w:gridCol w:w="618"/>
    </w:tblGrid>
    <w:tr w:rsidR="000F68EA" w14:paraId="20F7A29A" w14:textId="77777777">
      <w:trPr>
        <w:trHeight w:val="1135"/>
      </w:trPr>
      <w:tc>
        <w:tcPr>
          <w:tcW w:w="1586" w:type="dxa"/>
        </w:tcPr>
        <w:p w14:paraId="20F7A297" w14:textId="77777777" w:rsidR="000F68EA" w:rsidRDefault="000F68EA">
          <w:pPr>
            <w:pStyle w:val="Encabezado"/>
            <w:jc w:val="center"/>
            <w:rPr>
              <w:i/>
            </w:rPr>
          </w:pPr>
        </w:p>
      </w:tc>
      <w:tc>
        <w:tcPr>
          <w:tcW w:w="5185" w:type="dxa"/>
          <w:vAlign w:val="center"/>
        </w:tcPr>
        <w:p w14:paraId="20F7A298" w14:textId="77777777" w:rsidR="000F68EA" w:rsidRPr="00DF5BA0" w:rsidRDefault="000F68EA" w:rsidP="000D6E4F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PLAN DE PRUEBAS</w:t>
          </w:r>
        </w:p>
      </w:tc>
      <w:tc>
        <w:tcPr>
          <w:tcW w:w="1701" w:type="dxa"/>
          <w:gridSpan w:val="2"/>
        </w:tcPr>
        <w:p w14:paraId="20F7A299" w14:textId="77777777" w:rsidR="000F68EA" w:rsidRDefault="000F68EA">
          <w:pPr>
            <w:pStyle w:val="Encabezado"/>
            <w:jc w:val="center"/>
            <w:rPr>
              <w:b/>
            </w:rPr>
          </w:pPr>
        </w:p>
      </w:tc>
    </w:tr>
    <w:tr w:rsidR="000F68EA" w14:paraId="20F7A29E" w14:textId="77777777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20F7A29B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 w:val="restart"/>
          <w:vAlign w:val="center"/>
        </w:tcPr>
        <w:p w14:paraId="20F7A29C" w14:textId="77777777" w:rsidR="000F68EA" w:rsidRPr="000D6E4F" w:rsidRDefault="000F68EA" w:rsidP="00377D6D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PROYECTO:  </w:t>
          </w:r>
        </w:p>
      </w:tc>
      <w:tc>
        <w:tcPr>
          <w:tcW w:w="1701" w:type="dxa"/>
          <w:gridSpan w:val="2"/>
          <w:vAlign w:val="center"/>
        </w:tcPr>
        <w:p w14:paraId="20F7A29D" w14:textId="77777777" w:rsidR="000F68EA" w:rsidRPr="000D6E4F" w:rsidRDefault="00377D6D" w:rsidP="000D6E4F">
          <w:pPr>
            <w:pStyle w:val="Encabezado"/>
            <w:rPr>
              <w:b/>
            </w:rPr>
          </w:pPr>
          <w:r>
            <w:rPr>
              <w:b/>
            </w:rPr>
            <w:t xml:space="preserve">Grupo: </w:t>
          </w:r>
        </w:p>
      </w:tc>
    </w:tr>
    <w:tr w:rsidR="000F68EA" w14:paraId="20F7A2A3" w14:textId="77777777">
      <w:trPr>
        <w:cantSplit/>
        <w:trHeight w:val="247"/>
      </w:trPr>
      <w:tc>
        <w:tcPr>
          <w:tcW w:w="1586" w:type="dxa"/>
          <w:vMerge/>
          <w:vAlign w:val="center"/>
        </w:tcPr>
        <w:p w14:paraId="20F7A29F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/>
          <w:vAlign w:val="center"/>
        </w:tcPr>
        <w:p w14:paraId="20F7A2A0" w14:textId="77777777" w:rsidR="000F68EA" w:rsidRPr="000D6E4F" w:rsidRDefault="000F68EA" w:rsidP="000D6E4F">
          <w:pPr>
            <w:pStyle w:val="Encabezado"/>
            <w:jc w:val="center"/>
            <w:rPr>
              <w:b/>
            </w:rPr>
          </w:pPr>
        </w:p>
      </w:tc>
      <w:tc>
        <w:tcPr>
          <w:tcW w:w="1083" w:type="dxa"/>
          <w:vAlign w:val="center"/>
        </w:tcPr>
        <w:p w14:paraId="20F7A2A1" w14:textId="77777777" w:rsidR="000F68EA" w:rsidRPr="000D6E4F" w:rsidRDefault="000F68EA" w:rsidP="000D6E4F">
          <w:pPr>
            <w:pStyle w:val="Encabezado"/>
            <w:rPr>
              <w:b/>
            </w:rPr>
          </w:pPr>
          <w:r w:rsidRPr="000D6E4F">
            <w:rPr>
              <w:b/>
            </w:rPr>
            <w:t>Ciclo:</w:t>
          </w:r>
        </w:p>
      </w:tc>
      <w:tc>
        <w:tcPr>
          <w:tcW w:w="618" w:type="dxa"/>
          <w:vAlign w:val="center"/>
        </w:tcPr>
        <w:p w14:paraId="20F7A2A2" w14:textId="77777777" w:rsidR="000F68EA" w:rsidRPr="000D6E4F" w:rsidRDefault="000F68EA" w:rsidP="000D6E4F">
          <w:pPr>
            <w:pStyle w:val="Encabezado"/>
            <w:rPr>
              <w:b/>
            </w:rPr>
          </w:pPr>
        </w:p>
      </w:tc>
    </w:tr>
  </w:tbl>
  <w:p w14:paraId="20F7A2A4" w14:textId="77777777" w:rsidR="000F68EA" w:rsidRDefault="000F68EA" w:rsidP="009A05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65ADE"/>
    <w:multiLevelType w:val="hybridMultilevel"/>
    <w:tmpl w:val="3304AB3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4A0E85C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E7DC2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B4162E2"/>
    <w:multiLevelType w:val="hybridMultilevel"/>
    <w:tmpl w:val="3892A4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2CB1"/>
    <w:multiLevelType w:val="hybridMultilevel"/>
    <w:tmpl w:val="8F5A15D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4A0E85C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6360C7"/>
    <w:multiLevelType w:val="hybridMultilevel"/>
    <w:tmpl w:val="496660B8"/>
    <w:lvl w:ilvl="0" w:tplc="C1CAD3F6">
      <w:start w:val="1"/>
      <w:numFmt w:val="bullet"/>
      <w:lvlText w:val=""/>
      <w:lvlJc w:val="left"/>
      <w:pPr>
        <w:tabs>
          <w:tab w:val="num" w:pos="0"/>
        </w:tabs>
        <w:ind w:left="142" w:hanging="142"/>
      </w:pPr>
      <w:rPr>
        <w:rFonts w:ascii="Symbol" w:hAnsi="Symbol" w:hint="default"/>
        <w:sz w:val="14"/>
        <w:szCs w:val="14"/>
      </w:rPr>
    </w:lvl>
    <w:lvl w:ilvl="1" w:tplc="D148729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647478"/>
    <w:multiLevelType w:val="hybridMultilevel"/>
    <w:tmpl w:val="C78CE098"/>
    <w:lvl w:ilvl="0" w:tplc="0C0A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6" w15:restartNumberingAfterBreak="0">
    <w:nsid w:val="1C2F6301"/>
    <w:multiLevelType w:val="hybridMultilevel"/>
    <w:tmpl w:val="D070FC14"/>
    <w:lvl w:ilvl="0" w:tplc="B8AADF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3602B"/>
    <w:multiLevelType w:val="hybridMultilevel"/>
    <w:tmpl w:val="1BC49858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C1F75"/>
    <w:multiLevelType w:val="hybridMultilevel"/>
    <w:tmpl w:val="ECCC0CE4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F0BC2"/>
    <w:multiLevelType w:val="hybridMultilevel"/>
    <w:tmpl w:val="0B0054CA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07C3A"/>
    <w:multiLevelType w:val="hybridMultilevel"/>
    <w:tmpl w:val="725A5D4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59A6039E"/>
    <w:multiLevelType w:val="hybridMultilevel"/>
    <w:tmpl w:val="D7CC64F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28ADF4">
      <w:start w:val="1"/>
      <w:numFmt w:val="bullet"/>
      <w:lvlText w:val=""/>
      <w:lvlJc w:val="left"/>
      <w:pPr>
        <w:tabs>
          <w:tab w:val="num" w:pos="1800"/>
        </w:tabs>
        <w:ind w:left="1800" w:hanging="1516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7E0828"/>
    <w:multiLevelType w:val="hybridMultilevel"/>
    <w:tmpl w:val="AAAC38C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92AFA"/>
    <w:multiLevelType w:val="hybridMultilevel"/>
    <w:tmpl w:val="F442236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0E85C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8166E"/>
    <w:multiLevelType w:val="hybridMultilevel"/>
    <w:tmpl w:val="625A8E64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A6099"/>
    <w:multiLevelType w:val="hybridMultilevel"/>
    <w:tmpl w:val="3C9482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83B29"/>
    <w:multiLevelType w:val="hybridMultilevel"/>
    <w:tmpl w:val="F6E65D44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5C2D55"/>
    <w:multiLevelType w:val="hybridMultilevel"/>
    <w:tmpl w:val="865634B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EE7C07"/>
    <w:multiLevelType w:val="multilevel"/>
    <w:tmpl w:val="B2C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3"/>
  </w:num>
  <w:num w:numId="4">
    <w:abstractNumId w:val="0"/>
  </w:num>
  <w:num w:numId="5">
    <w:abstractNumId w:val="2"/>
  </w:num>
  <w:num w:numId="6">
    <w:abstractNumId w:val="12"/>
  </w:num>
  <w:num w:numId="7">
    <w:abstractNumId w:val="19"/>
  </w:num>
  <w:num w:numId="8">
    <w:abstractNumId w:val="3"/>
  </w:num>
  <w:num w:numId="9">
    <w:abstractNumId w:val="10"/>
  </w:num>
  <w:num w:numId="10">
    <w:abstractNumId w:val="15"/>
  </w:num>
  <w:num w:numId="11">
    <w:abstractNumId w:val="6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4"/>
  </w:num>
  <w:num w:numId="33">
    <w:abstractNumId w:val="20"/>
  </w:num>
  <w:num w:numId="34">
    <w:abstractNumId w:val="7"/>
  </w:num>
  <w:num w:numId="35">
    <w:abstractNumId w:val="16"/>
  </w:num>
  <w:num w:numId="36">
    <w:abstractNumId w:val="8"/>
  </w:num>
  <w:num w:numId="37">
    <w:abstractNumId w:val="14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6A8"/>
    <w:rsid w:val="00002CC4"/>
    <w:rsid w:val="00022F73"/>
    <w:rsid w:val="00036C0B"/>
    <w:rsid w:val="000541FB"/>
    <w:rsid w:val="000556E3"/>
    <w:rsid w:val="000651B9"/>
    <w:rsid w:val="000676FB"/>
    <w:rsid w:val="00072E0D"/>
    <w:rsid w:val="0007516E"/>
    <w:rsid w:val="00080306"/>
    <w:rsid w:val="00083771"/>
    <w:rsid w:val="00087FE8"/>
    <w:rsid w:val="000A30FD"/>
    <w:rsid w:val="000B05B6"/>
    <w:rsid w:val="000C0B01"/>
    <w:rsid w:val="000C7C7E"/>
    <w:rsid w:val="000C7F88"/>
    <w:rsid w:val="000D0BC4"/>
    <w:rsid w:val="000D4E83"/>
    <w:rsid w:val="000D6E4F"/>
    <w:rsid w:val="000E0310"/>
    <w:rsid w:val="000F68EA"/>
    <w:rsid w:val="000F6D0E"/>
    <w:rsid w:val="000F7736"/>
    <w:rsid w:val="00100BB1"/>
    <w:rsid w:val="00104827"/>
    <w:rsid w:val="00104F15"/>
    <w:rsid w:val="00112544"/>
    <w:rsid w:val="00124F21"/>
    <w:rsid w:val="0013226F"/>
    <w:rsid w:val="0013421A"/>
    <w:rsid w:val="00156D52"/>
    <w:rsid w:val="0017097E"/>
    <w:rsid w:val="00173EF5"/>
    <w:rsid w:val="00180F50"/>
    <w:rsid w:val="001811D3"/>
    <w:rsid w:val="001858FA"/>
    <w:rsid w:val="0019027E"/>
    <w:rsid w:val="00191B10"/>
    <w:rsid w:val="0019334F"/>
    <w:rsid w:val="001A3612"/>
    <w:rsid w:val="001C7F4A"/>
    <w:rsid w:val="001D3B8F"/>
    <w:rsid w:val="001E6071"/>
    <w:rsid w:val="001F03C6"/>
    <w:rsid w:val="001F4857"/>
    <w:rsid w:val="00203245"/>
    <w:rsid w:val="00203C0C"/>
    <w:rsid w:val="002051FC"/>
    <w:rsid w:val="0021307D"/>
    <w:rsid w:val="00220208"/>
    <w:rsid w:val="002279C1"/>
    <w:rsid w:val="00230784"/>
    <w:rsid w:val="00231317"/>
    <w:rsid w:val="0023420E"/>
    <w:rsid w:val="0023686C"/>
    <w:rsid w:val="00240E72"/>
    <w:rsid w:val="00242A86"/>
    <w:rsid w:val="00251DCF"/>
    <w:rsid w:val="00254D77"/>
    <w:rsid w:val="00267C22"/>
    <w:rsid w:val="00271859"/>
    <w:rsid w:val="00275E3E"/>
    <w:rsid w:val="002776E1"/>
    <w:rsid w:val="00285F62"/>
    <w:rsid w:val="002861F7"/>
    <w:rsid w:val="002877CE"/>
    <w:rsid w:val="002A1B9F"/>
    <w:rsid w:val="002A3E22"/>
    <w:rsid w:val="002A5AAB"/>
    <w:rsid w:val="002A68FE"/>
    <w:rsid w:val="002B77A0"/>
    <w:rsid w:val="002C14E4"/>
    <w:rsid w:val="002C4B6E"/>
    <w:rsid w:val="002C57D5"/>
    <w:rsid w:val="002D27E8"/>
    <w:rsid w:val="002E5167"/>
    <w:rsid w:val="002F79B5"/>
    <w:rsid w:val="00304CAF"/>
    <w:rsid w:val="0031000A"/>
    <w:rsid w:val="00310057"/>
    <w:rsid w:val="00311D08"/>
    <w:rsid w:val="00323566"/>
    <w:rsid w:val="00326F4F"/>
    <w:rsid w:val="00331C66"/>
    <w:rsid w:val="0033773B"/>
    <w:rsid w:val="00341CE1"/>
    <w:rsid w:val="003429A3"/>
    <w:rsid w:val="003431CE"/>
    <w:rsid w:val="0034612B"/>
    <w:rsid w:val="00351EA8"/>
    <w:rsid w:val="00354222"/>
    <w:rsid w:val="003545FB"/>
    <w:rsid w:val="00356147"/>
    <w:rsid w:val="00360AFA"/>
    <w:rsid w:val="00372214"/>
    <w:rsid w:val="00373FAE"/>
    <w:rsid w:val="00377D6D"/>
    <w:rsid w:val="00390F37"/>
    <w:rsid w:val="003A3538"/>
    <w:rsid w:val="003C40CC"/>
    <w:rsid w:val="003C5367"/>
    <w:rsid w:val="003D0191"/>
    <w:rsid w:val="003D064A"/>
    <w:rsid w:val="003E5A12"/>
    <w:rsid w:val="003F0CA3"/>
    <w:rsid w:val="00405F3C"/>
    <w:rsid w:val="00406135"/>
    <w:rsid w:val="0041519C"/>
    <w:rsid w:val="00426C80"/>
    <w:rsid w:val="0043683E"/>
    <w:rsid w:val="004444E4"/>
    <w:rsid w:val="00444659"/>
    <w:rsid w:val="00445CFC"/>
    <w:rsid w:val="00446A69"/>
    <w:rsid w:val="00450BCF"/>
    <w:rsid w:val="004627F0"/>
    <w:rsid w:val="00470428"/>
    <w:rsid w:val="00471724"/>
    <w:rsid w:val="00472885"/>
    <w:rsid w:val="00472DD6"/>
    <w:rsid w:val="00475CBF"/>
    <w:rsid w:val="0048479A"/>
    <w:rsid w:val="00490C66"/>
    <w:rsid w:val="0049187F"/>
    <w:rsid w:val="00495F29"/>
    <w:rsid w:val="004A0FB0"/>
    <w:rsid w:val="004A2E6B"/>
    <w:rsid w:val="004A6ED6"/>
    <w:rsid w:val="004B1F3F"/>
    <w:rsid w:val="004C5600"/>
    <w:rsid w:val="004C7058"/>
    <w:rsid w:val="004D1D13"/>
    <w:rsid w:val="004D720F"/>
    <w:rsid w:val="004F36B7"/>
    <w:rsid w:val="004F3FF3"/>
    <w:rsid w:val="0050118D"/>
    <w:rsid w:val="00502ED7"/>
    <w:rsid w:val="005066CB"/>
    <w:rsid w:val="005073DA"/>
    <w:rsid w:val="00510DFD"/>
    <w:rsid w:val="00514F0A"/>
    <w:rsid w:val="00515B8E"/>
    <w:rsid w:val="00522E6B"/>
    <w:rsid w:val="00536678"/>
    <w:rsid w:val="00536718"/>
    <w:rsid w:val="00542434"/>
    <w:rsid w:val="0054717B"/>
    <w:rsid w:val="00552CBE"/>
    <w:rsid w:val="00554B3D"/>
    <w:rsid w:val="00557D07"/>
    <w:rsid w:val="0057165D"/>
    <w:rsid w:val="00584C75"/>
    <w:rsid w:val="00586364"/>
    <w:rsid w:val="00591484"/>
    <w:rsid w:val="005A11DF"/>
    <w:rsid w:val="005A1BD2"/>
    <w:rsid w:val="005A2982"/>
    <w:rsid w:val="005A3423"/>
    <w:rsid w:val="005D306B"/>
    <w:rsid w:val="005D3374"/>
    <w:rsid w:val="005E1459"/>
    <w:rsid w:val="005E25D5"/>
    <w:rsid w:val="005E3699"/>
    <w:rsid w:val="005E446B"/>
    <w:rsid w:val="005F449C"/>
    <w:rsid w:val="00603711"/>
    <w:rsid w:val="006150A2"/>
    <w:rsid w:val="006205EE"/>
    <w:rsid w:val="00625533"/>
    <w:rsid w:val="00625968"/>
    <w:rsid w:val="00626E60"/>
    <w:rsid w:val="00632C87"/>
    <w:rsid w:val="006423E1"/>
    <w:rsid w:val="0064700D"/>
    <w:rsid w:val="00651E64"/>
    <w:rsid w:val="00654F7B"/>
    <w:rsid w:val="006633E4"/>
    <w:rsid w:val="00663C47"/>
    <w:rsid w:val="00664D7B"/>
    <w:rsid w:val="0066522A"/>
    <w:rsid w:val="006678C6"/>
    <w:rsid w:val="00670B08"/>
    <w:rsid w:val="006760F4"/>
    <w:rsid w:val="00685F50"/>
    <w:rsid w:val="006924C0"/>
    <w:rsid w:val="006967A6"/>
    <w:rsid w:val="006A2398"/>
    <w:rsid w:val="006B18AD"/>
    <w:rsid w:val="006C2D05"/>
    <w:rsid w:val="006D111D"/>
    <w:rsid w:val="006D1683"/>
    <w:rsid w:val="006D217C"/>
    <w:rsid w:val="006E611C"/>
    <w:rsid w:val="007020BA"/>
    <w:rsid w:val="007215BE"/>
    <w:rsid w:val="00725829"/>
    <w:rsid w:val="00730C37"/>
    <w:rsid w:val="0073670C"/>
    <w:rsid w:val="007429B2"/>
    <w:rsid w:val="007534DA"/>
    <w:rsid w:val="007749A5"/>
    <w:rsid w:val="00781910"/>
    <w:rsid w:val="007856E5"/>
    <w:rsid w:val="00792BC2"/>
    <w:rsid w:val="007963F5"/>
    <w:rsid w:val="007B02C7"/>
    <w:rsid w:val="007B1626"/>
    <w:rsid w:val="007C2E60"/>
    <w:rsid w:val="007C5F08"/>
    <w:rsid w:val="007C71FD"/>
    <w:rsid w:val="007D1FB6"/>
    <w:rsid w:val="007F1356"/>
    <w:rsid w:val="007F60F6"/>
    <w:rsid w:val="007F7B88"/>
    <w:rsid w:val="00801622"/>
    <w:rsid w:val="00811AAE"/>
    <w:rsid w:val="00811C76"/>
    <w:rsid w:val="0081676F"/>
    <w:rsid w:val="0082150E"/>
    <w:rsid w:val="00823433"/>
    <w:rsid w:val="0083314A"/>
    <w:rsid w:val="00844190"/>
    <w:rsid w:val="00845B35"/>
    <w:rsid w:val="00845EBB"/>
    <w:rsid w:val="008467EA"/>
    <w:rsid w:val="00850A9B"/>
    <w:rsid w:val="00861EFD"/>
    <w:rsid w:val="008630D8"/>
    <w:rsid w:val="0087353F"/>
    <w:rsid w:val="00877826"/>
    <w:rsid w:val="008825ED"/>
    <w:rsid w:val="008876A8"/>
    <w:rsid w:val="008979A7"/>
    <w:rsid w:val="008A257A"/>
    <w:rsid w:val="008A5298"/>
    <w:rsid w:val="008A754A"/>
    <w:rsid w:val="008A7D95"/>
    <w:rsid w:val="008B2D75"/>
    <w:rsid w:val="008B4339"/>
    <w:rsid w:val="008C35DF"/>
    <w:rsid w:val="008D135A"/>
    <w:rsid w:val="008D7B82"/>
    <w:rsid w:val="008E2D37"/>
    <w:rsid w:val="008E3F95"/>
    <w:rsid w:val="008E7863"/>
    <w:rsid w:val="008F3294"/>
    <w:rsid w:val="00901B0B"/>
    <w:rsid w:val="009104D9"/>
    <w:rsid w:val="00912ADD"/>
    <w:rsid w:val="00913E17"/>
    <w:rsid w:val="009173A3"/>
    <w:rsid w:val="0093552D"/>
    <w:rsid w:val="00937B4B"/>
    <w:rsid w:val="00963BFB"/>
    <w:rsid w:val="00972635"/>
    <w:rsid w:val="00976CF2"/>
    <w:rsid w:val="00980561"/>
    <w:rsid w:val="00993D64"/>
    <w:rsid w:val="009A058F"/>
    <w:rsid w:val="009A668C"/>
    <w:rsid w:val="009C2661"/>
    <w:rsid w:val="009D00CF"/>
    <w:rsid w:val="009E0862"/>
    <w:rsid w:val="009E777A"/>
    <w:rsid w:val="009F328E"/>
    <w:rsid w:val="009F412F"/>
    <w:rsid w:val="009F4503"/>
    <w:rsid w:val="009F4DE5"/>
    <w:rsid w:val="009F7F98"/>
    <w:rsid w:val="00A01168"/>
    <w:rsid w:val="00A11D98"/>
    <w:rsid w:val="00A13652"/>
    <w:rsid w:val="00A160E6"/>
    <w:rsid w:val="00A20A49"/>
    <w:rsid w:val="00A27365"/>
    <w:rsid w:val="00A33A7C"/>
    <w:rsid w:val="00A445F4"/>
    <w:rsid w:val="00A4620B"/>
    <w:rsid w:val="00A57A26"/>
    <w:rsid w:val="00A66552"/>
    <w:rsid w:val="00A75696"/>
    <w:rsid w:val="00A75CFA"/>
    <w:rsid w:val="00A75DD2"/>
    <w:rsid w:val="00A76F98"/>
    <w:rsid w:val="00AA6B64"/>
    <w:rsid w:val="00AB464E"/>
    <w:rsid w:val="00AB556C"/>
    <w:rsid w:val="00AB70F4"/>
    <w:rsid w:val="00AC0D2A"/>
    <w:rsid w:val="00AC62EB"/>
    <w:rsid w:val="00AD69F6"/>
    <w:rsid w:val="00AD75D8"/>
    <w:rsid w:val="00AE562B"/>
    <w:rsid w:val="00AF3353"/>
    <w:rsid w:val="00AF57DF"/>
    <w:rsid w:val="00AF6202"/>
    <w:rsid w:val="00B00462"/>
    <w:rsid w:val="00B05186"/>
    <w:rsid w:val="00B054E3"/>
    <w:rsid w:val="00B112EF"/>
    <w:rsid w:val="00B140F2"/>
    <w:rsid w:val="00B17C6E"/>
    <w:rsid w:val="00B26F88"/>
    <w:rsid w:val="00B52F1A"/>
    <w:rsid w:val="00B603F5"/>
    <w:rsid w:val="00B63945"/>
    <w:rsid w:val="00B63CC3"/>
    <w:rsid w:val="00B86EB8"/>
    <w:rsid w:val="00B87892"/>
    <w:rsid w:val="00B9310A"/>
    <w:rsid w:val="00B93912"/>
    <w:rsid w:val="00B93A7E"/>
    <w:rsid w:val="00BA27C4"/>
    <w:rsid w:val="00BA520C"/>
    <w:rsid w:val="00BA5CF6"/>
    <w:rsid w:val="00BA6459"/>
    <w:rsid w:val="00BA6A80"/>
    <w:rsid w:val="00BB1B9F"/>
    <w:rsid w:val="00BB44CA"/>
    <w:rsid w:val="00BB7646"/>
    <w:rsid w:val="00BC07B6"/>
    <w:rsid w:val="00BD53F3"/>
    <w:rsid w:val="00BE5D3A"/>
    <w:rsid w:val="00C00DED"/>
    <w:rsid w:val="00C10649"/>
    <w:rsid w:val="00C113A9"/>
    <w:rsid w:val="00C137B5"/>
    <w:rsid w:val="00C1459F"/>
    <w:rsid w:val="00C2019D"/>
    <w:rsid w:val="00C26FC7"/>
    <w:rsid w:val="00C30B35"/>
    <w:rsid w:val="00C423C3"/>
    <w:rsid w:val="00C42794"/>
    <w:rsid w:val="00C45DDC"/>
    <w:rsid w:val="00C5693D"/>
    <w:rsid w:val="00C6609F"/>
    <w:rsid w:val="00C71404"/>
    <w:rsid w:val="00C722CF"/>
    <w:rsid w:val="00C733F8"/>
    <w:rsid w:val="00C734E3"/>
    <w:rsid w:val="00C776F7"/>
    <w:rsid w:val="00C8183F"/>
    <w:rsid w:val="00C872DA"/>
    <w:rsid w:val="00C91892"/>
    <w:rsid w:val="00C93813"/>
    <w:rsid w:val="00CA1940"/>
    <w:rsid w:val="00CC5AD8"/>
    <w:rsid w:val="00CC6967"/>
    <w:rsid w:val="00CC75E2"/>
    <w:rsid w:val="00CD20F8"/>
    <w:rsid w:val="00CD545B"/>
    <w:rsid w:val="00CD72EA"/>
    <w:rsid w:val="00CF1114"/>
    <w:rsid w:val="00CF42A3"/>
    <w:rsid w:val="00CF5D7B"/>
    <w:rsid w:val="00CF6F6B"/>
    <w:rsid w:val="00D00216"/>
    <w:rsid w:val="00D1040A"/>
    <w:rsid w:val="00D17D4C"/>
    <w:rsid w:val="00D269E1"/>
    <w:rsid w:val="00D26D1C"/>
    <w:rsid w:val="00D3028F"/>
    <w:rsid w:val="00D32F48"/>
    <w:rsid w:val="00D36949"/>
    <w:rsid w:val="00D555D7"/>
    <w:rsid w:val="00D70D57"/>
    <w:rsid w:val="00D73DF1"/>
    <w:rsid w:val="00D84D66"/>
    <w:rsid w:val="00D8536F"/>
    <w:rsid w:val="00D8595E"/>
    <w:rsid w:val="00DA269D"/>
    <w:rsid w:val="00DB7D78"/>
    <w:rsid w:val="00DC516C"/>
    <w:rsid w:val="00DD206A"/>
    <w:rsid w:val="00DD286C"/>
    <w:rsid w:val="00DD3BAC"/>
    <w:rsid w:val="00DD4343"/>
    <w:rsid w:val="00DF3029"/>
    <w:rsid w:val="00DF54AA"/>
    <w:rsid w:val="00DF5BA0"/>
    <w:rsid w:val="00E06F5C"/>
    <w:rsid w:val="00E13908"/>
    <w:rsid w:val="00E15257"/>
    <w:rsid w:val="00E23647"/>
    <w:rsid w:val="00E265FD"/>
    <w:rsid w:val="00E2762B"/>
    <w:rsid w:val="00E27E2E"/>
    <w:rsid w:val="00E4001B"/>
    <w:rsid w:val="00E40BD8"/>
    <w:rsid w:val="00E428F6"/>
    <w:rsid w:val="00E43E73"/>
    <w:rsid w:val="00E61923"/>
    <w:rsid w:val="00E64A19"/>
    <w:rsid w:val="00E6565B"/>
    <w:rsid w:val="00E84788"/>
    <w:rsid w:val="00E95F03"/>
    <w:rsid w:val="00EA0263"/>
    <w:rsid w:val="00EA7686"/>
    <w:rsid w:val="00EB211D"/>
    <w:rsid w:val="00EB71AF"/>
    <w:rsid w:val="00EB764D"/>
    <w:rsid w:val="00EB7874"/>
    <w:rsid w:val="00EC5B9E"/>
    <w:rsid w:val="00EE4FB0"/>
    <w:rsid w:val="00EF1C46"/>
    <w:rsid w:val="00EF723F"/>
    <w:rsid w:val="00F0247C"/>
    <w:rsid w:val="00F024E5"/>
    <w:rsid w:val="00F1745A"/>
    <w:rsid w:val="00F20A19"/>
    <w:rsid w:val="00F31F38"/>
    <w:rsid w:val="00F37129"/>
    <w:rsid w:val="00F42ECC"/>
    <w:rsid w:val="00F46AC2"/>
    <w:rsid w:val="00F522A1"/>
    <w:rsid w:val="00F62BC4"/>
    <w:rsid w:val="00F65B16"/>
    <w:rsid w:val="00F86F36"/>
    <w:rsid w:val="00F955BC"/>
    <w:rsid w:val="00FB0F72"/>
    <w:rsid w:val="00FC2C28"/>
    <w:rsid w:val="00FD03AD"/>
    <w:rsid w:val="00FD0F01"/>
    <w:rsid w:val="00FD661A"/>
    <w:rsid w:val="00FE3013"/>
    <w:rsid w:val="00FF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F7A0DA"/>
  <w15:docId w15:val="{64441064-6F7E-433F-8B2C-D646101D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C42794"/>
    <w:rPr>
      <w:rFonts w:ascii="Arial" w:hAnsi="Arial"/>
      <w:lang w:val="es-CO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DA26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</w:style>
  <w:style w:type="paragraph" w:styleId="TDC1">
    <w:name w:val="toc 1"/>
    <w:basedOn w:val="Normal"/>
    <w:next w:val="Normal"/>
    <w:autoRedefine/>
    <w:semiHidden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character" w:styleId="Refdecomentario">
    <w:name w:val="annotation reference"/>
    <w:basedOn w:val="Fuentedeprrafopredeter"/>
    <w:semiHidden/>
    <w:rsid w:val="007C71FD"/>
    <w:rPr>
      <w:sz w:val="16"/>
      <w:szCs w:val="16"/>
    </w:rPr>
  </w:style>
  <w:style w:type="paragraph" w:styleId="Textocomentario">
    <w:name w:val="annotation text"/>
    <w:basedOn w:val="Normal"/>
    <w:semiHidden/>
    <w:rsid w:val="007C71FD"/>
  </w:style>
  <w:style w:type="paragraph" w:styleId="Asuntodelcomentario">
    <w:name w:val="annotation subject"/>
    <w:basedOn w:val="Textocomentario"/>
    <w:next w:val="Textocomentario"/>
    <w:semiHidden/>
    <w:rsid w:val="007C71FD"/>
    <w:rPr>
      <w:b/>
      <w:bCs/>
    </w:rPr>
  </w:style>
  <w:style w:type="paragraph" w:styleId="Textodeglobo">
    <w:name w:val="Balloon Text"/>
    <w:basedOn w:val="Normal"/>
    <w:semiHidden/>
    <w:rsid w:val="007C71FD"/>
    <w:rPr>
      <w:rFonts w:ascii="Tahoma" w:hAnsi="Tahoma" w:cs="Tahoma"/>
      <w:sz w:val="16"/>
      <w:szCs w:val="16"/>
    </w:rPr>
  </w:style>
  <w:style w:type="paragraph" w:customStyle="1" w:styleId="Text">
    <w:name w:val="Text"/>
    <w:basedOn w:val="Normal"/>
    <w:link w:val="TextCar"/>
    <w:rsid w:val="00801622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customStyle="1" w:styleId="TextCar">
    <w:name w:val="Text Car"/>
    <w:basedOn w:val="Fuentedeprrafopredeter"/>
    <w:link w:val="Text"/>
    <w:rsid w:val="00801622"/>
    <w:rPr>
      <w:rFonts w:ascii="Arial" w:hAnsi="Arial"/>
      <w:lang w:val="en-US" w:eastAsia="en-US" w:bidi="ar-SA"/>
    </w:rPr>
  </w:style>
  <w:style w:type="character" w:customStyle="1" w:styleId="mainpage1">
    <w:name w:val="mainpage1"/>
    <w:basedOn w:val="Fuentedeprrafopredeter"/>
    <w:rsid w:val="00036C0B"/>
    <w:rPr>
      <w:rFonts w:ascii="Verdana" w:hAnsi="Verdana" w:hint="default"/>
      <w:color w:val="333333"/>
      <w:sz w:val="18"/>
      <w:szCs w:val="18"/>
    </w:rPr>
  </w:style>
  <w:style w:type="character" w:styleId="nfasis">
    <w:name w:val="Emphasis"/>
    <w:basedOn w:val="Fuentedeprrafopredeter"/>
    <w:qFormat/>
    <w:rsid w:val="00664D7B"/>
    <w:rPr>
      <w:i/>
      <w:iCs/>
    </w:rPr>
  </w:style>
  <w:style w:type="paragraph" w:styleId="Textoindependiente3">
    <w:name w:val="Body Text 3"/>
    <w:basedOn w:val="Normal"/>
    <w:rsid w:val="00351EA8"/>
    <w:pPr>
      <w:jc w:val="both"/>
    </w:pPr>
    <w:rPr>
      <w:rFonts w:cs="Arial"/>
      <w:snapToGrid w:val="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16</TotalTime>
  <Pages>6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4744</CharactersWithSpaces>
  <SharedDoc>false</SharedDoc>
  <HLinks>
    <vt:vector size="144" baseType="variant">
      <vt:variant>
        <vt:i4>7733248</vt:i4>
      </vt:variant>
      <vt:variant>
        <vt:i4>141</vt:i4>
      </vt:variant>
      <vt:variant>
        <vt:i4>0</vt:i4>
      </vt:variant>
      <vt:variant>
        <vt:i4>5</vt:i4>
      </vt:variant>
      <vt:variant>
        <vt:lpwstr>mailto:paperez@uniandes.edu.co</vt:lpwstr>
      </vt:variant>
      <vt:variant>
        <vt:lpwstr/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_Toc162239374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_Toc162239373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_Toc162239372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_Toc162239371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_Toc162239370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_Toc162239369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_Toc162239368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_Toc162239367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_Toc162239366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_Toc162239365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_Toc162239364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_Toc162239363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_Toc162239362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_Toc162239361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_Toc162239360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_Toc162239359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_Toc162239358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_Toc162239357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_Toc162239356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_Toc162239355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_Toc162239354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_Toc162239353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_Toc162239352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JP</dc:creator>
  <cp:lastModifiedBy>Gilberto Pedraza</cp:lastModifiedBy>
  <cp:revision>5</cp:revision>
  <cp:lastPrinted>2007-03-07T22:16:00Z</cp:lastPrinted>
  <dcterms:created xsi:type="dcterms:W3CDTF">2016-09-13T15:05:00Z</dcterms:created>
  <dcterms:modified xsi:type="dcterms:W3CDTF">2020-03-30T20:22:00Z</dcterms:modified>
</cp:coreProperties>
</file>