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1C867" w14:textId="77777777" w:rsidR="00F10C00" w:rsidRDefault="00F10C00" w:rsidP="002D5B96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</w:tblGrid>
      <w:tr w:rsidR="00705A7F" w:rsidRPr="00B900C0" w14:paraId="718C8897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2FC1FFB8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ID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407C09B0" w14:textId="2ABD90C1" w:rsidR="00705A7F" w:rsidRPr="00B900C0" w:rsidRDefault="00705A7F" w:rsidP="0014056D">
            <w:pPr>
              <w:rPr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UC-</w:t>
            </w:r>
            <w:r w:rsidR="004E7844">
              <w:rPr>
                <w:rFonts w:cs="Arial"/>
                <w:b/>
                <w:sz w:val="18"/>
                <w:szCs w:val="18"/>
              </w:rPr>
              <w:t>013</w:t>
            </w:r>
          </w:p>
        </w:tc>
      </w:tr>
      <w:tr w:rsidR="00705A7F" w:rsidRPr="00B900C0" w14:paraId="530C17EB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3760F906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1E3E31E0" w14:textId="776EC265" w:rsidR="00705A7F" w:rsidRPr="00B900C0" w:rsidRDefault="004E7844" w:rsidP="0014056D">
            <w:pPr>
              <w:rPr>
                <w:rFonts w:cs="Arial"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Filtrar tareas</w:t>
            </w:r>
          </w:p>
        </w:tc>
      </w:tr>
      <w:tr w:rsidR="00705A7F" w:rsidRPr="00B900C0" w14:paraId="5D2F4548" w14:textId="77777777" w:rsidTr="00B900C0">
        <w:tc>
          <w:tcPr>
            <w:tcW w:w="2093" w:type="dxa"/>
            <w:gridSpan w:val="4"/>
            <w:shd w:val="clear" w:color="auto" w:fill="auto"/>
          </w:tcPr>
          <w:p w14:paraId="11FE7F65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6B6A042E" w14:textId="484B2B02" w:rsidR="00E07613" w:rsidRPr="00B900C0" w:rsidRDefault="004E7844" w:rsidP="0014056D">
            <w:p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Indispensable (Implementación obligatoria)</w:t>
            </w:r>
          </w:p>
        </w:tc>
      </w:tr>
      <w:tr w:rsidR="00705A7F" w:rsidRPr="00B900C0" w14:paraId="749B1CEF" w14:textId="77777777" w:rsidTr="00B900C0">
        <w:tc>
          <w:tcPr>
            <w:tcW w:w="2093" w:type="dxa"/>
            <w:gridSpan w:val="4"/>
            <w:shd w:val="clear" w:color="auto" w:fill="auto"/>
          </w:tcPr>
          <w:p w14:paraId="7981BCA3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012E9F1F" w14:textId="22BF3DFD" w:rsidR="00705A7F" w:rsidRPr="00B900C0" w:rsidRDefault="004E7844" w:rsidP="0014056D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Alta</w:t>
            </w:r>
          </w:p>
        </w:tc>
      </w:tr>
      <w:tr w:rsidR="00705A7F" w:rsidRPr="00B900C0" w14:paraId="3A271DB2" w14:textId="77777777" w:rsidTr="00B900C0">
        <w:tc>
          <w:tcPr>
            <w:tcW w:w="2093" w:type="dxa"/>
            <w:gridSpan w:val="4"/>
            <w:shd w:val="clear" w:color="auto" w:fill="auto"/>
          </w:tcPr>
          <w:p w14:paraId="7DB1F143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Actores involucrados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2E81870F" w14:textId="48FD6EB8" w:rsidR="00705A7F" w:rsidRPr="00B900C0" w:rsidRDefault="004E7844" w:rsidP="0014056D">
            <w:pPr>
              <w:rPr>
                <w:rFonts w:cs="Arial"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 xml:space="preserve">Usuario (PM, Colaborador, </w:t>
            </w:r>
            <w:proofErr w:type="spellStart"/>
            <w:r w:rsidRPr="004E7844">
              <w:rPr>
                <w:rFonts w:cs="Arial"/>
                <w:sz w:val="18"/>
                <w:szCs w:val="18"/>
              </w:rPr>
              <w:t>Stakeholder</w:t>
            </w:r>
            <w:proofErr w:type="spellEnd"/>
            <w:r w:rsidRPr="004E7844">
              <w:rPr>
                <w:rFonts w:cs="Arial"/>
                <w:sz w:val="18"/>
                <w:szCs w:val="18"/>
              </w:rPr>
              <w:t>)</w:t>
            </w:r>
          </w:p>
        </w:tc>
      </w:tr>
      <w:tr w:rsidR="00705A7F" w:rsidRPr="00B900C0" w14:paraId="015C469A" w14:textId="77777777" w:rsidTr="00B900C0">
        <w:tc>
          <w:tcPr>
            <w:tcW w:w="8472" w:type="dxa"/>
            <w:gridSpan w:val="11"/>
            <w:shd w:val="clear" w:color="auto" w:fill="B3B3B3"/>
          </w:tcPr>
          <w:p w14:paraId="09AB07F0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DESCRIPCION DEL CASO DE USO</w:t>
            </w:r>
          </w:p>
        </w:tc>
      </w:tr>
      <w:tr w:rsidR="00705A7F" w:rsidRPr="00B900C0" w14:paraId="0363F137" w14:textId="77777777" w:rsidTr="00B900C0">
        <w:tc>
          <w:tcPr>
            <w:tcW w:w="8472" w:type="dxa"/>
            <w:gridSpan w:val="11"/>
            <w:shd w:val="clear" w:color="auto" w:fill="auto"/>
          </w:tcPr>
          <w:p w14:paraId="30D8ACA5" w14:textId="0313FCFA" w:rsidR="00705A7F" w:rsidRPr="00B900C0" w:rsidRDefault="004E7844" w:rsidP="00B900C0">
            <w:pPr>
              <w:jc w:val="both"/>
              <w:rPr>
                <w:rFonts w:cs="Arial"/>
                <w:b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Este caso de uso permite a los usuarios filtrar las tareas dentro de un proyecto según diferentes parámetros como fecha, estado de la tarea (por hacer, en progreso, completada) o responsable asignado. Filtrar las tareas facilita la búsqueda eficiente de tareas específicas y el análisis de la información, lo cual es crucial para la toma de decisiones y el seguimiento del avance del proyecto.</w:t>
            </w:r>
          </w:p>
        </w:tc>
      </w:tr>
      <w:tr w:rsidR="00705A7F" w:rsidRPr="00B900C0" w14:paraId="33ADF7C7" w14:textId="77777777" w:rsidTr="00B900C0">
        <w:tc>
          <w:tcPr>
            <w:tcW w:w="4236" w:type="dxa"/>
            <w:gridSpan w:val="7"/>
            <w:shd w:val="clear" w:color="auto" w:fill="B3B3B3"/>
            <w:vAlign w:val="center"/>
          </w:tcPr>
          <w:p w14:paraId="2C297218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ENTRADAS</w:t>
            </w:r>
          </w:p>
        </w:tc>
        <w:tc>
          <w:tcPr>
            <w:tcW w:w="4236" w:type="dxa"/>
            <w:gridSpan w:val="4"/>
            <w:shd w:val="clear" w:color="auto" w:fill="B3B3B3"/>
            <w:vAlign w:val="center"/>
          </w:tcPr>
          <w:p w14:paraId="4D0AD584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SALIDAS</w:t>
            </w:r>
          </w:p>
        </w:tc>
      </w:tr>
      <w:tr w:rsidR="00705A7F" w:rsidRPr="00B900C0" w14:paraId="3740D3C2" w14:textId="77777777" w:rsidTr="00B900C0">
        <w:tc>
          <w:tcPr>
            <w:tcW w:w="4236" w:type="dxa"/>
            <w:gridSpan w:val="7"/>
            <w:shd w:val="clear" w:color="auto" w:fill="FFFFFF"/>
          </w:tcPr>
          <w:p w14:paraId="34076A6E" w14:textId="69AF1F08" w:rsidR="00705A7F" w:rsidRPr="00B900C0" w:rsidRDefault="004E7844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b/>
                <w:bCs/>
                <w:sz w:val="18"/>
                <w:szCs w:val="18"/>
              </w:rPr>
              <w:t>Filtros</w:t>
            </w:r>
            <w:r w:rsidRPr="004E7844">
              <w:rPr>
                <w:rFonts w:cs="Arial"/>
                <w:sz w:val="18"/>
                <w:szCs w:val="18"/>
              </w:rPr>
              <w:t>: Parámetros de filtrado tales como fecha, estado de la tarea y responsable.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1B8ACF56" w14:textId="1842102B" w:rsidR="00705A7F" w:rsidRPr="00B900C0" w:rsidRDefault="004E7844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Tareas filtradas: El sistema muestra las tareas que cumplen con los criterios de filtrado especificados por el usuario.</w:t>
            </w:r>
          </w:p>
        </w:tc>
      </w:tr>
      <w:tr w:rsidR="00705A7F" w:rsidRPr="00B900C0" w14:paraId="24A2E75E" w14:textId="77777777" w:rsidTr="00B900C0">
        <w:tc>
          <w:tcPr>
            <w:tcW w:w="4236" w:type="dxa"/>
            <w:gridSpan w:val="7"/>
            <w:shd w:val="clear" w:color="auto" w:fill="B3B3B3"/>
          </w:tcPr>
          <w:p w14:paraId="4D08982F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PRECONDICIONES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5DC333B1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POSTCONDICIONES</w:t>
            </w:r>
          </w:p>
        </w:tc>
      </w:tr>
      <w:tr w:rsidR="00705A7F" w:rsidRPr="00B900C0" w14:paraId="0E80CFEA" w14:textId="77777777" w:rsidTr="00B900C0">
        <w:tc>
          <w:tcPr>
            <w:tcW w:w="4236" w:type="dxa"/>
            <w:gridSpan w:val="7"/>
          </w:tcPr>
          <w:p w14:paraId="2E63B2AA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Tareas disponibles: Deben existir tareas dentro del sistema para poder aplicar los filtros.</w:t>
            </w:r>
          </w:p>
          <w:p w14:paraId="41C9E685" w14:textId="77777777" w:rsidR="004E7844" w:rsidRPr="004E7844" w:rsidRDefault="004E7844" w:rsidP="004E7844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892C15D" w14:textId="799D5015" w:rsidR="00705A7F" w:rsidRPr="00B900C0" w:rsidRDefault="004E7844" w:rsidP="004E7844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Proyecto activo: Las tareas deben estar asociadas a un proyecto activo y visible para el usuario.</w:t>
            </w:r>
          </w:p>
        </w:tc>
        <w:tc>
          <w:tcPr>
            <w:tcW w:w="4236" w:type="dxa"/>
            <w:gridSpan w:val="4"/>
          </w:tcPr>
          <w:p w14:paraId="00866145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Tareas filtradas: El sistema muestra un listado de las tareas que cumplen con los criterios de filtrado especificados (por ejemplo, tareas asignadas a un usuario, tareas que están en progreso, tareas con fecha específica, etc.).</w:t>
            </w:r>
          </w:p>
          <w:p w14:paraId="3E4E425F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Filtrado completo: El usuario puede ver las tareas específicas que necesita para continuar con su trabajo o análisis.</w:t>
            </w:r>
          </w:p>
          <w:p w14:paraId="5110D9D0" w14:textId="639259A8" w:rsidR="00705A7F" w:rsidRPr="006A5A84" w:rsidRDefault="00705A7F" w:rsidP="004E7844">
            <w:pPr>
              <w:ind w:left="284"/>
            </w:pPr>
          </w:p>
        </w:tc>
      </w:tr>
      <w:tr w:rsidR="002D0976" w:rsidRPr="00B900C0" w14:paraId="527B1B4C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B3B3B3"/>
          </w:tcPr>
          <w:p w14:paraId="7EB50531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EPENDENCIA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01952A0E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XTENSION</w:t>
            </w:r>
          </w:p>
        </w:tc>
      </w:tr>
      <w:tr w:rsidR="002D0976" w:rsidRPr="00B900C0" w14:paraId="090A131A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FFFFFF"/>
          </w:tcPr>
          <w:p w14:paraId="57D32600" w14:textId="512B7A9D" w:rsidR="002D0976" w:rsidRPr="00B900C0" w:rsidRDefault="004E7844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UC-10. Ver lista de tareas: Este caso de uso depende de que haya una lista de tareas visible y disponible para que puedan ser filtradas.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5CE14A90" w14:textId="77777777" w:rsidR="004E7844" w:rsidRPr="004E7844" w:rsidRDefault="004E7844" w:rsidP="004E7844">
            <w:pPr>
              <w:pStyle w:val="Prrafodelista"/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UC-06. Crear KPI: Si el filtrado se realiza en tareas asociadas a un KPI específico, el sistema puede mostrar el impacto de esas tareas sobre el KPI seleccionado.</w:t>
            </w:r>
          </w:p>
          <w:p w14:paraId="5A65A8D0" w14:textId="7B4338A7" w:rsidR="002D0976" w:rsidRPr="00B900C0" w:rsidRDefault="002D0976" w:rsidP="004E7844">
            <w:pPr>
              <w:ind w:left="284"/>
              <w:rPr>
                <w:rFonts w:cs="Arial"/>
                <w:sz w:val="18"/>
                <w:szCs w:val="18"/>
                <w:lang w:val="es-ES"/>
              </w:rPr>
            </w:pPr>
          </w:p>
        </w:tc>
      </w:tr>
      <w:tr w:rsidR="00287980" w:rsidRPr="00B900C0" w14:paraId="1A5E8D70" w14:textId="77777777" w:rsidTr="00B900C0">
        <w:tc>
          <w:tcPr>
            <w:tcW w:w="8472" w:type="dxa"/>
            <w:gridSpan w:val="11"/>
            <w:shd w:val="clear" w:color="auto" w:fill="B3B3B3"/>
          </w:tcPr>
          <w:p w14:paraId="628B7042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FLUJO NORMAL DE EVENTOS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Especificar la secuencia de actividades por parte del actor y del sistema para la ejecución del caso de uso</w:t>
            </w:r>
            <w:r w:rsidRPr="00B900C0">
              <w:rPr>
                <w:rFonts w:cs="Arial"/>
                <w:sz w:val="18"/>
                <w:szCs w:val="18"/>
              </w:rPr>
              <w:t xml:space="preserve"> &gt;</w:t>
            </w:r>
          </w:p>
        </w:tc>
      </w:tr>
      <w:tr w:rsidR="00287980" w:rsidRPr="00B900C0" w14:paraId="4D5E130B" w14:textId="77777777" w:rsidTr="00B900C0">
        <w:tc>
          <w:tcPr>
            <w:tcW w:w="534" w:type="dxa"/>
            <w:shd w:val="clear" w:color="auto" w:fill="E6E6E6"/>
            <w:vAlign w:val="center"/>
          </w:tcPr>
          <w:p w14:paraId="3864C606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3969" w:type="dxa"/>
            <w:gridSpan w:val="7"/>
            <w:shd w:val="clear" w:color="auto" w:fill="E6E6E6"/>
            <w:vAlign w:val="center"/>
          </w:tcPr>
          <w:p w14:paraId="0D0DA0D6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3969" w:type="dxa"/>
            <w:gridSpan w:val="3"/>
            <w:shd w:val="clear" w:color="auto" w:fill="E6E6E6"/>
            <w:vAlign w:val="center"/>
          </w:tcPr>
          <w:p w14:paraId="5EDFDE3F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287980" w:rsidRPr="00B900C0" w14:paraId="55E1FBB3" w14:textId="77777777" w:rsidTr="00B900C0">
        <w:tc>
          <w:tcPr>
            <w:tcW w:w="534" w:type="dxa"/>
          </w:tcPr>
          <w:p w14:paraId="2D0D6603" w14:textId="1A0BBB5F" w:rsidR="0028798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3969" w:type="dxa"/>
            <w:gridSpan w:val="7"/>
          </w:tcPr>
          <w:p w14:paraId="760F52D5" w14:textId="7934C262" w:rsidR="0028798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4E7844">
              <w:rPr>
                <w:rFonts w:cs="Arial"/>
                <w:sz w:val="16"/>
                <w:szCs w:val="16"/>
                <w:lang w:val="es-ES"/>
              </w:rPr>
              <w:t>El usuario selecciona los criterios de filtrado (fecha, estado, usuario asignado, etc.).</w:t>
            </w:r>
          </w:p>
        </w:tc>
        <w:tc>
          <w:tcPr>
            <w:tcW w:w="3969" w:type="dxa"/>
            <w:gridSpan w:val="3"/>
          </w:tcPr>
          <w:p w14:paraId="44E9BC1A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287980" w:rsidRPr="00B900C0" w14:paraId="335AE78C" w14:textId="77777777" w:rsidTr="00B900C0">
        <w:tc>
          <w:tcPr>
            <w:tcW w:w="534" w:type="dxa"/>
          </w:tcPr>
          <w:p w14:paraId="5981DC17" w14:textId="3BA5B22C" w:rsidR="0028798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3969" w:type="dxa"/>
            <w:gridSpan w:val="7"/>
          </w:tcPr>
          <w:p w14:paraId="65E544EE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279251DA" w14:textId="718EF5A0" w:rsidR="0028798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4E7844">
              <w:rPr>
                <w:rFonts w:cs="Arial"/>
                <w:sz w:val="16"/>
                <w:szCs w:val="16"/>
                <w:lang w:val="es-ES"/>
              </w:rPr>
              <w:t>El sistema procesa los criterios de filtrado</w:t>
            </w:r>
          </w:p>
        </w:tc>
      </w:tr>
      <w:tr w:rsidR="00287980" w:rsidRPr="00B900C0" w14:paraId="229FBF63" w14:textId="77777777" w:rsidTr="00B900C0">
        <w:tc>
          <w:tcPr>
            <w:tcW w:w="534" w:type="dxa"/>
            <w:vAlign w:val="center"/>
          </w:tcPr>
          <w:p w14:paraId="4171A70C" w14:textId="5EB10977" w:rsidR="0028798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3969" w:type="dxa"/>
            <w:gridSpan w:val="7"/>
            <w:vAlign w:val="center"/>
          </w:tcPr>
          <w:p w14:paraId="4022523F" w14:textId="4780303E" w:rsidR="00287980" w:rsidRPr="004E7844" w:rsidRDefault="004E7844" w:rsidP="00E2018B">
            <w:pPr>
              <w:rPr>
                <w:rFonts w:cs="Arial"/>
                <w:b/>
                <w:sz w:val="16"/>
                <w:szCs w:val="16"/>
              </w:rPr>
            </w:pPr>
            <w:r w:rsidRPr="004E7844">
              <w:rPr>
                <w:rFonts w:cs="Arial"/>
                <w:b/>
                <w:sz w:val="16"/>
                <w:szCs w:val="16"/>
              </w:rPr>
              <w:t>El usuario aplica el filtro.</w:t>
            </w:r>
          </w:p>
        </w:tc>
        <w:tc>
          <w:tcPr>
            <w:tcW w:w="3969" w:type="dxa"/>
            <w:gridSpan w:val="3"/>
            <w:vAlign w:val="center"/>
          </w:tcPr>
          <w:p w14:paraId="7FBA2163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4E7844" w:rsidRPr="00B900C0" w14:paraId="2E309D35" w14:textId="77777777" w:rsidTr="00B900C0">
        <w:tc>
          <w:tcPr>
            <w:tcW w:w="534" w:type="dxa"/>
            <w:vAlign w:val="center"/>
          </w:tcPr>
          <w:p w14:paraId="6D60B5AB" w14:textId="48C4FF02" w:rsidR="004E7844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4</w:t>
            </w:r>
          </w:p>
        </w:tc>
        <w:tc>
          <w:tcPr>
            <w:tcW w:w="3969" w:type="dxa"/>
            <w:gridSpan w:val="7"/>
            <w:vAlign w:val="center"/>
          </w:tcPr>
          <w:p w14:paraId="3226605A" w14:textId="77777777" w:rsidR="004E7844" w:rsidRPr="00B900C0" w:rsidRDefault="004E7844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054B20A9" w14:textId="73B1FD17" w:rsidR="004E7844" w:rsidRPr="004E7844" w:rsidRDefault="004E7844" w:rsidP="00E2018B">
            <w:pPr>
              <w:rPr>
                <w:rFonts w:cs="Arial"/>
                <w:b/>
                <w:sz w:val="16"/>
                <w:szCs w:val="16"/>
              </w:rPr>
            </w:pPr>
            <w:r w:rsidRPr="004E7844">
              <w:rPr>
                <w:rFonts w:cs="Arial"/>
                <w:b/>
                <w:sz w:val="16"/>
                <w:szCs w:val="16"/>
              </w:rPr>
              <w:t>El sistema muestra las tareas que cumplen con los criterios de filtrado.</w:t>
            </w:r>
          </w:p>
        </w:tc>
      </w:tr>
      <w:tr w:rsidR="00287980" w:rsidRPr="00B900C0" w14:paraId="2FB2C55F" w14:textId="77777777" w:rsidTr="00B900C0">
        <w:tc>
          <w:tcPr>
            <w:tcW w:w="8472" w:type="dxa"/>
            <w:gridSpan w:val="11"/>
            <w:shd w:val="clear" w:color="auto" w:fill="B3B3B3"/>
          </w:tcPr>
          <w:p w14:paraId="657E0C82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CAMINOS ALTERNATIVOS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Detallar actividades alternas a la ejecución normal del caso de uso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B14DC6" w:rsidRPr="00B900C0" w14:paraId="0EA13164" w14:textId="77777777" w:rsidTr="00B900C0">
        <w:tc>
          <w:tcPr>
            <w:tcW w:w="2802" w:type="dxa"/>
            <w:gridSpan w:val="5"/>
            <w:shd w:val="clear" w:color="auto" w:fill="E6E6E6"/>
            <w:vAlign w:val="center"/>
          </w:tcPr>
          <w:p w14:paraId="784AA7CC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 actividad en flujo normal</w:t>
            </w:r>
          </w:p>
        </w:tc>
        <w:tc>
          <w:tcPr>
            <w:tcW w:w="708" w:type="dxa"/>
            <w:vMerge w:val="restart"/>
            <w:shd w:val="clear" w:color="auto" w:fill="E6E6E6"/>
            <w:vAlign w:val="center"/>
          </w:tcPr>
          <w:p w14:paraId="63143897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2481" w:type="dxa"/>
            <w:gridSpan w:val="4"/>
            <w:vMerge w:val="restart"/>
            <w:shd w:val="clear" w:color="auto" w:fill="E6E6E6"/>
            <w:vAlign w:val="center"/>
          </w:tcPr>
          <w:p w14:paraId="19CBDFE2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2481" w:type="dxa"/>
            <w:vMerge w:val="restart"/>
            <w:shd w:val="clear" w:color="auto" w:fill="E6E6E6"/>
            <w:vAlign w:val="center"/>
          </w:tcPr>
          <w:p w14:paraId="3D58B19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B14DC6" w:rsidRPr="00B900C0" w14:paraId="2EC072CA" w14:textId="77777777" w:rsidTr="00B900C0">
        <w:trPr>
          <w:trHeight w:val="161"/>
        </w:trPr>
        <w:tc>
          <w:tcPr>
            <w:tcW w:w="1401" w:type="dxa"/>
            <w:gridSpan w:val="3"/>
            <w:shd w:val="clear" w:color="auto" w:fill="E6E6E6"/>
          </w:tcPr>
          <w:p w14:paraId="58F08CC3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presenta la alternativa</w:t>
            </w:r>
          </w:p>
        </w:tc>
        <w:tc>
          <w:tcPr>
            <w:tcW w:w="1401" w:type="dxa"/>
            <w:gridSpan w:val="2"/>
            <w:shd w:val="clear" w:color="auto" w:fill="E6E6E6"/>
          </w:tcPr>
          <w:p w14:paraId="1F5500F7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integra al flujo normal</w:t>
            </w:r>
          </w:p>
        </w:tc>
        <w:tc>
          <w:tcPr>
            <w:tcW w:w="708" w:type="dxa"/>
            <w:vMerge/>
            <w:shd w:val="clear" w:color="auto" w:fill="auto"/>
          </w:tcPr>
          <w:p w14:paraId="1B12BB54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vMerge/>
            <w:shd w:val="clear" w:color="auto" w:fill="auto"/>
          </w:tcPr>
          <w:p w14:paraId="38A956D0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vMerge/>
            <w:shd w:val="clear" w:color="auto" w:fill="E6E6E6"/>
          </w:tcPr>
          <w:p w14:paraId="53744679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4B492FB4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28007944" w14:textId="3963EE09" w:rsidR="004B665C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3538DCED" w14:textId="49AFA80F" w:rsidR="004B665C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618044EA" w14:textId="7EC31C6C" w:rsidR="004B665C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10E0B687" w14:textId="73CC46C0" w:rsidR="004B665C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El usuario no selecciona filtros.</w:t>
            </w:r>
          </w:p>
        </w:tc>
        <w:tc>
          <w:tcPr>
            <w:tcW w:w="2481" w:type="dxa"/>
            <w:shd w:val="clear" w:color="auto" w:fill="auto"/>
          </w:tcPr>
          <w:p w14:paraId="17C713A4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24726B03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51B7DDE9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15C92577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0AEF655" w14:textId="71B8F291" w:rsidR="004B665C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332D0C3F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623B9FE8" w14:textId="5D286509" w:rsidR="004B665C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4E7844">
              <w:rPr>
                <w:rFonts w:cs="Arial"/>
                <w:sz w:val="16"/>
                <w:szCs w:val="16"/>
                <w:lang w:val="es-ES"/>
              </w:rPr>
              <w:t>El sistema muestra todas las tareas disponibles.</w:t>
            </w:r>
          </w:p>
        </w:tc>
      </w:tr>
      <w:tr w:rsidR="004B665C" w:rsidRPr="00B900C0" w14:paraId="49B5C8D0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548022DD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52C64AC8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1C2FB3F9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6D181EB6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515F225A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2770C7D2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5DE59F8A" w14:textId="75532B03" w:rsidR="00F10C0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4D265204" w14:textId="10A43564" w:rsidR="00F10C0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522537F9" w14:textId="7EB9B639" w:rsidR="00F10C0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8E12119" w14:textId="6A302570" w:rsidR="00F10C0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El usuario selecciona filtros incompatibles.</w:t>
            </w:r>
          </w:p>
        </w:tc>
        <w:tc>
          <w:tcPr>
            <w:tcW w:w="2481" w:type="dxa"/>
            <w:shd w:val="clear" w:color="auto" w:fill="auto"/>
          </w:tcPr>
          <w:p w14:paraId="6FBFAD85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00C4D7D6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2CAE8A8C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3F05ECBC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157B3E6" w14:textId="3590A34A" w:rsidR="00F10C0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C9D62F5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3CEA3A21" w14:textId="5EAFB87C" w:rsidR="00F10C00" w:rsidRPr="00B900C0" w:rsidRDefault="004E7844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4E7844">
              <w:rPr>
                <w:rFonts w:cs="Arial"/>
                <w:sz w:val="16"/>
                <w:szCs w:val="16"/>
                <w:lang w:val="es-ES"/>
              </w:rPr>
              <w:t xml:space="preserve">El sistema muestra un mensaje indicando que no hay tareas </w:t>
            </w:r>
            <w:r w:rsidRPr="004E7844">
              <w:rPr>
                <w:rFonts w:cs="Arial"/>
                <w:sz w:val="16"/>
                <w:szCs w:val="16"/>
                <w:lang w:val="es-ES"/>
              </w:rPr>
              <w:lastRenderedPageBreak/>
              <w:t>que coincidan con los filtros seleccionados.</w:t>
            </w:r>
          </w:p>
        </w:tc>
      </w:tr>
      <w:tr w:rsidR="00F10C00" w:rsidRPr="00B900C0" w14:paraId="5D5631A9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1A98EA09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77572512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5362C05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6A43A371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3FE207E8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B14DC6" w:rsidRPr="00B900C0" w14:paraId="1F52E0C0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B3B3B3"/>
          </w:tcPr>
          <w:p w14:paraId="4EBC0D31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CAMINOS DE EXCEPCION</w:t>
            </w:r>
          </w:p>
        </w:tc>
      </w:tr>
      <w:tr w:rsidR="00B14DC6" w:rsidRPr="00B900C0" w14:paraId="0D374213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FFFFFF"/>
          </w:tcPr>
          <w:p w14:paraId="30D1B64D" w14:textId="1A6EE0CA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1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Pr="004E7844">
              <w:rPr>
                <w:rFonts w:cs="Arial"/>
                <w:sz w:val="18"/>
                <w:szCs w:val="18"/>
              </w:rPr>
              <w:t>El usuario intenta filtrar tareas en un proyecto que no tiene tareas registradas.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4E7844">
              <w:rPr>
                <w:rFonts w:cs="Arial"/>
                <w:sz w:val="18"/>
                <w:szCs w:val="18"/>
              </w:rPr>
              <w:t>El</w:t>
            </w:r>
            <w:proofErr w:type="gramEnd"/>
            <w:r w:rsidRPr="004E7844">
              <w:rPr>
                <w:rFonts w:cs="Arial"/>
                <w:sz w:val="18"/>
                <w:szCs w:val="18"/>
              </w:rPr>
              <w:t xml:space="preserve"> sistema muestra un mensaje informando que no hay tareas para mostrar.</w:t>
            </w:r>
          </w:p>
          <w:p w14:paraId="4984F852" w14:textId="5DAF1C9D" w:rsidR="00B14DC6" w:rsidRPr="00B900C0" w:rsidRDefault="004E7844" w:rsidP="004E7844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</w:rPr>
              <w:t>2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Pr="004E7844">
              <w:rPr>
                <w:rFonts w:cs="Arial"/>
                <w:sz w:val="18"/>
                <w:szCs w:val="18"/>
              </w:rPr>
              <w:t>El sistema no puede aplicar el filtro debido a un error en la base de datos.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4E7844">
              <w:rPr>
                <w:rFonts w:cs="Arial"/>
                <w:sz w:val="18"/>
                <w:szCs w:val="18"/>
              </w:rPr>
              <w:t>El sistema muestra un mensaje de error indicando que no se pudo procesar la solicitud de filtrado.</w:t>
            </w:r>
          </w:p>
        </w:tc>
      </w:tr>
      <w:tr w:rsidR="00A761D9" w:rsidRPr="00B900C0" w14:paraId="2AFECDE2" w14:textId="77777777" w:rsidTr="00B900C0">
        <w:tc>
          <w:tcPr>
            <w:tcW w:w="8472" w:type="dxa"/>
            <w:gridSpan w:val="11"/>
            <w:tcBorders>
              <w:bottom w:val="single" w:sz="4" w:space="0" w:color="auto"/>
            </w:tcBorders>
            <w:shd w:val="clear" w:color="auto" w:fill="B3B3B3"/>
          </w:tcPr>
          <w:p w14:paraId="1BEE960A" w14:textId="77777777" w:rsidR="00A761D9" w:rsidRPr="00B900C0" w:rsidRDefault="00A761D9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PUNTOS DE EXTENSIÓN</w:t>
            </w:r>
          </w:p>
        </w:tc>
      </w:tr>
      <w:tr w:rsidR="00A761D9" w:rsidRPr="00B900C0" w14:paraId="3A121DE0" w14:textId="77777777" w:rsidTr="00B900C0">
        <w:tc>
          <w:tcPr>
            <w:tcW w:w="8472" w:type="dxa"/>
            <w:gridSpan w:val="11"/>
            <w:shd w:val="clear" w:color="auto" w:fill="auto"/>
          </w:tcPr>
          <w:p w14:paraId="0C2D1F30" w14:textId="1BB07E88" w:rsidR="00A761D9" w:rsidRPr="00B900C0" w:rsidRDefault="004E7844" w:rsidP="00B900C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UC-06. Crear KPI: Si el filtrado está asociado a tareas que impactan KPIs específicos, el sistema puede extender este caso de uso para mostrar el impacto de las tareas filtradas en los KPIs correspondientes.</w:t>
            </w:r>
          </w:p>
        </w:tc>
      </w:tr>
      <w:tr w:rsidR="00B14DC6" w:rsidRPr="00B900C0" w14:paraId="76483840" w14:textId="77777777" w:rsidTr="00B900C0">
        <w:tc>
          <w:tcPr>
            <w:tcW w:w="8472" w:type="dxa"/>
            <w:gridSpan w:val="11"/>
            <w:shd w:val="clear" w:color="auto" w:fill="B3B3B3"/>
          </w:tcPr>
          <w:p w14:paraId="6410DF02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CRITERIOS DE ACEPTACION</w:t>
            </w:r>
          </w:p>
        </w:tc>
      </w:tr>
      <w:tr w:rsidR="00B14DC6" w:rsidRPr="00B900C0" w14:paraId="1B057AEB" w14:textId="77777777" w:rsidTr="00B900C0">
        <w:tc>
          <w:tcPr>
            <w:tcW w:w="8472" w:type="dxa"/>
            <w:gridSpan w:val="11"/>
            <w:shd w:val="clear" w:color="auto" w:fill="auto"/>
          </w:tcPr>
          <w:p w14:paraId="072B74D1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El sistema debe permitir filtrar las tareas de manera eficiente, mostrándolas correctamente en función de los criterios seleccionados.</w:t>
            </w:r>
          </w:p>
          <w:p w14:paraId="292D2236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Los filtros deben ser fáciles de usar y aplicables de forma intuitiva por los usuarios (filtros por fecha, estado, responsable).</w:t>
            </w:r>
          </w:p>
          <w:p w14:paraId="43863281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El sistema debe mostrar un mensaje claro si no existen tareas que cumplan con los criterios de filtrado.</w:t>
            </w:r>
          </w:p>
          <w:p w14:paraId="0E4C643F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El rendimiento del sistema no debe verse afectado negativamente por la aplicación de filtros, incluso con un gran número de tareas.</w:t>
            </w:r>
          </w:p>
          <w:p w14:paraId="41454F71" w14:textId="77777777" w:rsidR="00B14DC6" w:rsidRPr="00B900C0" w:rsidRDefault="00B14DC6" w:rsidP="00046E5F">
            <w:pPr>
              <w:rPr>
                <w:rFonts w:cs="Arial"/>
                <w:sz w:val="18"/>
                <w:szCs w:val="18"/>
              </w:rPr>
            </w:pPr>
          </w:p>
        </w:tc>
      </w:tr>
      <w:tr w:rsidR="00B14DC6" w:rsidRPr="00B900C0" w14:paraId="6322C64F" w14:textId="77777777" w:rsidTr="00B900C0">
        <w:tc>
          <w:tcPr>
            <w:tcW w:w="8472" w:type="dxa"/>
            <w:gridSpan w:val="11"/>
            <w:shd w:val="clear" w:color="auto" w:fill="B3B3B3"/>
          </w:tcPr>
          <w:p w14:paraId="3C494D2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REQUERIMIENTOS NO FUNCIONALES ASOCIADOS</w:t>
            </w:r>
          </w:p>
        </w:tc>
      </w:tr>
      <w:tr w:rsidR="00B14DC6" w:rsidRPr="00B900C0" w14:paraId="5431B14C" w14:textId="77777777" w:rsidTr="00B900C0">
        <w:tc>
          <w:tcPr>
            <w:tcW w:w="8472" w:type="dxa"/>
            <w:gridSpan w:val="11"/>
          </w:tcPr>
          <w:p w14:paraId="36852212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Rendimiento: El filtrado debe ser rápido y no debe causar demoras en la carga de tareas, incluso si hay un gran número de tareas registradas en el sistema.</w:t>
            </w:r>
          </w:p>
          <w:p w14:paraId="2C78D1D9" w14:textId="77777777" w:rsidR="004E7844" w:rsidRPr="004E7844" w:rsidRDefault="004E7844" w:rsidP="004E7844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32174C59" w14:textId="77777777" w:rsidR="004E7844" w:rsidRPr="004E7844" w:rsidRDefault="004E7844" w:rsidP="004E7844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>Usabilidad: Los filtros deben ser intuitivos y fáciles de usar, permitiendo al usuario realizar filtrados específicos con pocos clics.</w:t>
            </w:r>
          </w:p>
          <w:p w14:paraId="42D8B5FE" w14:textId="77777777" w:rsidR="004E7844" w:rsidRPr="004E7844" w:rsidRDefault="004E7844" w:rsidP="004E7844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CFC400A" w14:textId="0ECAABF1" w:rsidR="00B14DC6" w:rsidRPr="00B900C0" w:rsidRDefault="004E7844" w:rsidP="004E7844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sz w:val="18"/>
                <w:szCs w:val="18"/>
              </w:rPr>
            </w:pPr>
            <w:r w:rsidRPr="004E7844">
              <w:rPr>
                <w:rFonts w:cs="Arial"/>
                <w:sz w:val="18"/>
                <w:szCs w:val="18"/>
              </w:rPr>
              <w:t xml:space="preserve">Accesibilidad: El sistema debe permitir que los usuarios con diferentes roles (PM, </w:t>
            </w:r>
            <w:proofErr w:type="spellStart"/>
            <w:r w:rsidRPr="004E7844">
              <w:rPr>
                <w:rFonts w:cs="Arial"/>
                <w:sz w:val="18"/>
                <w:szCs w:val="18"/>
              </w:rPr>
              <w:t>Stakeholder</w:t>
            </w:r>
            <w:proofErr w:type="spellEnd"/>
            <w:r w:rsidRPr="004E7844">
              <w:rPr>
                <w:rFonts w:cs="Arial"/>
                <w:sz w:val="18"/>
                <w:szCs w:val="18"/>
              </w:rPr>
              <w:t>, Colaborador) filtren las tareas según sus necesidades.</w:t>
            </w:r>
          </w:p>
        </w:tc>
      </w:tr>
      <w:tr w:rsidR="00A761D9" w:rsidRPr="00B900C0" w14:paraId="68D2EB1B" w14:textId="77777777" w:rsidTr="00B900C0">
        <w:tc>
          <w:tcPr>
            <w:tcW w:w="8472" w:type="dxa"/>
            <w:gridSpan w:val="11"/>
            <w:shd w:val="clear" w:color="auto" w:fill="B3B3B3"/>
          </w:tcPr>
          <w:p w14:paraId="116B9F82" w14:textId="77777777" w:rsidR="00A761D9" w:rsidRPr="00B900C0" w:rsidRDefault="00E3003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BORRADOR DE INTERFAZ GRÁFICA</w:t>
            </w:r>
          </w:p>
        </w:tc>
      </w:tr>
      <w:tr w:rsidR="00A761D9" w:rsidRPr="00B900C0" w14:paraId="12AFEB54" w14:textId="77777777" w:rsidTr="00B900C0">
        <w:tc>
          <w:tcPr>
            <w:tcW w:w="8472" w:type="dxa"/>
            <w:gridSpan w:val="11"/>
          </w:tcPr>
          <w:p w14:paraId="3D03E60D" w14:textId="77777777" w:rsidR="00E3003F" w:rsidRPr="00B900C0" w:rsidRDefault="00E3003F" w:rsidP="00E3003F">
            <w:pPr>
              <w:rPr>
                <w:rFonts w:cs="Arial"/>
                <w:sz w:val="18"/>
                <w:szCs w:val="18"/>
              </w:rPr>
            </w:pPr>
          </w:p>
          <w:p w14:paraId="599D52C5" w14:textId="2B4F5037" w:rsidR="00E3003F" w:rsidRPr="00B900C0" w:rsidRDefault="004E7844" w:rsidP="00E3003F">
            <w:pPr>
              <w:rPr>
                <w:rFonts w:cs="Arial"/>
                <w:sz w:val="18"/>
                <w:szCs w:val="18"/>
                <w:lang w:val="es-ES"/>
              </w:rPr>
            </w:pPr>
            <w:r w:rsidRPr="004E7844">
              <w:rPr>
                <w:rFonts w:cs="Arial"/>
                <w:sz w:val="18"/>
                <w:szCs w:val="18"/>
                <w:lang w:val="es-ES"/>
              </w:rPr>
              <w:drawing>
                <wp:inline distT="0" distB="0" distL="0" distR="0" wp14:anchorId="1CC52473" wp14:editId="6646B50B">
                  <wp:extent cx="2216359" cy="2067098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075" cy="207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D2570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7311F34E" w14:textId="77777777" w:rsidR="00A761D9" w:rsidRPr="00B900C0" w:rsidRDefault="00A761D9" w:rsidP="00E3003F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B14DC6" w:rsidRPr="00B900C0" w14:paraId="16DF5E0D" w14:textId="77777777" w:rsidTr="00B900C0">
        <w:tc>
          <w:tcPr>
            <w:tcW w:w="8472" w:type="dxa"/>
            <w:gridSpan w:val="11"/>
            <w:shd w:val="clear" w:color="auto" w:fill="B3B3B3"/>
          </w:tcPr>
          <w:p w14:paraId="01E3AFE4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SEGUIMIENTO AL CASO DE USO</w:t>
            </w:r>
          </w:p>
        </w:tc>
      </w:tr>
      <w:tr w:rsidR="00B14DC6" w:rsidRPr="00B900C0" w14:paraId="6B0EF7FA" w14:textId="77777777" w:rsidTr="00B900C0">
        <w:tc>
          <w:tcPr>
            <w:tcW w:w="1242" w:type="dxa"/>
            <w:gridSpan w:val="2"/>
            <w:shd w:val="clear" w:color="auto" w:fill="E6E6E6"/>
            <w:vAlign w:val="center"/>
          </w:tcPr>
          <w:p w14:paraId="1227D040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4631" w:type="dxa"/>
            <w:gridSpan w:val="7"/>
            <w:shd w:val="clear" w:color="auto" w:fill="E6E6E6"/>
            <w:vAlign w:val="center"/>
          </w:tcPr>
          <w:p w14:paraId="1C6CE239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182F5650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Gestor</w:t>
            </w:r>
          </w:p>
        </w:tc>
      </w:tr>
      <w:tr w:rsidR="00B14DC6" w:rsidRPr="00B900C0" w14:paraId="52E893DB" w14:textId="77777777" w:rsidTr="00B900C0">
        <w:tc>
          <w:tcPr>
            <w:tcW w:w="1242" w:type="dxa"/>
            <w:gridSpan w:val="2"/>
            <w:shd w:val="clear" w:color="auto" w:fill="FFFFFF"/>
          </w:tcPr>
          <w:p w14:paraId="384C2583" w14:textId="78A44E1F" w:rsidR="00B14DC6" w:rsidRPr="00B900C0" w:rsidRDefault="004E7844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03/09/25</w:t>
            </w:r>
          </w:p>
        </w:tc>
        <w:tc>
          <w:tcPr>
            <w:tcW w:w="4631" w:type="dxa"/>
            <w:gridSpan w:val="7"/>
            <w:shd w:val="clear" w:color="auto" w:fill="FFFFFF"/>
          </w:tcPr>
          <w:p w14:paraId="5C47D773" w14:textId="5CD36819" w:rsidR="00B14DC6" w:rsidRPr="00B900C0" w:rsidRDefault="004E7844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Creación del caso de uso UC-0</w:t>
            </w:r>
            <w:r>
              <w:t>13</w:t>
            </w:r>
          </w:p>
        </w:tc>
        <w:tc>
          <w:tcPr>
            <w:tcW w:w="2599" w:type="dxa"/>
            <w:gridSpan w:val="2"/>
            <w:shd w:val="clear" w:color="auto" w:fill="FFFFFF"/>
          </w:tcPr>
          <w:p w14:paraId="4B212DD8" w14:textId="00562331" w:rsidR="00B14DC6" w:rsidRPr="00B900C0" w:rsidRDefault="004E7844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Leidy Giraldo Líder equipo</w:t>
            </w:r>
          </w:p>
        </w:tc>
      </w:tr>
    </w:tbl>
    <w:p w14:paraId="3F7D10F9" w14:textId="77777777" w:rsidR="00287980" w:rsidRDefault="00287980" w:rsidP="00287980">
      <w:pPr>
        <w:rPr>
          <w:b/>
          <w:sz w:val="18"/>
          <w:szCs w:val="18"/>
          <w:lang w:val="es-ES"/>
        </w:rPr>
      </w:pPr>
      <w:r>
        <w:rPr>
          <w:b/>
          <w:sz w:val="18"/>
          <w:szCs w:val="18"/>
          <w:lang w:val="es-ES"/>
        </w:rPr>
        <w:lastRenderedPageBreak/>
        <w:t>* Obligatoriedad</w:t>
      </w:r>
    </w:p>
    <w:p w14:paraId="3C01072F" w14:textId="77777777" w:rsidR="00287980" w:rsidRDefault="00287980" w:rsidP="00287980">
      <w:pPr>
        <w:rPr>
          <w:b/>
          <w:sz w:val="18"/>
          <w:szCs w:val="18"/>
          <w:lang w:val="es-ES"/>
        </w:rPr>
      </w:pPr>
    </w:p>
    <w:p w14:paraId="0E7D710A" w14:textId="77777777" w:rsidR="00287980" w:rsidRDefault="00287980" w:rsidP="003A7E60">
      <w:pPr>
        <w:rPr>
          <w:rFonts w:cs="Arial"/>
          <w:sz w:val="18"/>
          <w:szCs w:val="18"/>
          <w:lang w:val="es-ES"/>
        </w:rPr>
      </w:pPr>
    </w:p>
    <w:p w14:paraId="7D6653BD" w14:textId="77777777" w:rsidR="00E3003F" w:rsidRDefault="00E3003F" w:rsidP="003A7E60">
      <w:pPr>
        <w:rPr>
          <w:rFonts w:cs="Arial"/>
          <w:sz w:val="18"/>
          <w:szCs w:val="18"/>
          <w:lang w:val="es-ES"/>
        </w:rPr>
      </w:pPr>
    </w:p>
    <w:p w14:paraId="59A761F6" w14:textId="77777777" w:rsidR="00E3003F" w:rsidRPr="00531547" w:rsidRDefault="00E3003F" w:rsidP="003A7E60">
      <w:pPr>
        <w:rPr>
          <w:rFonts w:cs="Arial"/>
          <w:sz w:val="18"/>
          <w:szCs w:val="18"/>
          <w:lang w:val="es-ES"/>
        </w:rPr>
      </w:pPr>
    </w:p>
    <w:p w14:paraId="32707146" w14:textId="1B54CBDF" w:rsidR="003A7E60" w:rsidRDefault="003A7E60" w:rsidP="003A7E60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53CA586A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1EB6543D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644386E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14AEB373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0D270D8F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2E3FE511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5EB054A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0D9B41EF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183D2486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7CAEF315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2DAB82D3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5A9D3" w14:textId="77777777" w:rsidR="00EA5B7C" w:rsidRDefault="00EA5B7C">
      <w:r>
        <w:separator/>
      </w:r>
    </w:p>
  </w:endnote>
  <w:endnote w:type="continuationSeparator" w:id="0">
    <w:p w14:paraId="7AF91640" w14:textId="77777777" w:rsidR="00EA5B7C" w:rsidRDefault="00EA5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736DB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2DE93" w14:textId="77777777" w:rsidR="00EA5B7C" w:rsidRDefault="00EA5B7C">
      <w:r>
        <w:separator/>
      </w:r>
    </w:p>
  </w:footnote>
  <w:footnote w:type="continuationSeparator" w:id="0">
    <w:p w14:paraId="0FB757FF" w14:textId="77777777" w:rsidR="00EA5B7C" w:rsidRDefault="00EA5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4773BB98" w14:textId="77777777" w:rsidTr="002B5BEC">
      <w:trPr>
        <w:trHeight w:val="1135"/>
      </w:trPr>
      <w:tc>
        <w:tcPr>
          <w:tcW w:w="1586" w:type="dxa"/>
        </w:tcPr>
        <w:p w14:paraId="15FCD038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eastAsia="es-CO"/>
            </w:rPr>
            <w:drawing>
              <wp:inline distT="0" distB="0" distL="0" distR="0" wp14:anchorId="26610AFE" wp14:editId="73EF7A47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1ECCB3A9" w14:textId="77777777" w:rsidR="00842334" w:rsidRPr="006C794A" w:rsidRDefault="00842334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USO</w:t>
          </w:r>
        </w:p>
      </w:tc>
      <w:tc>
        <w:tcPr>
          <w:tcW w:w="1609" w:type="dxa"/>
          <w:gridSpan w:val="2"/>
        </w:tcPr>
        <w:p w14:paraId="067812BE" w14:textId="5F92009F" w:rsidR="00842334" w:rsidRPr="002D5B96" w:rsidRDefault="00DD494A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DE5080">
            <w:rPr>
              <w:noProof/>
              <w:sz w:val="18"/>
              <w:szCs w:val="18"/>
              <w:lang w:val="es-ES"/>
            </w:rPr>
            <w:drawing>
              <wp:inline distT="0" distB="0" distL="0" distR="0" wp14:anchorId="7F2EBA2F" wp14:editId="3EA9A8E4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56F3024A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3DF09561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519F77F0" w14:textId="7D21F791"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DD494A" w:rsidRPr="00DE5080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2644B3B2" w14:textId="77777777" w:rsidR="00842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  <w:p w14:paraId="6DC919E3" w14:textId="1D50CBE1" w:rsidR="00DD494A" w:rsidRPr="00466334" w:rsidRDefault="00DD494A" w:rsidP="002B5BEC">
          <w:pPr>
            <w:pStyle w:val="Encabezado"/>
            <w:rPr>
              <w:b/>
              <w:sz w:val="18"/>
              <w:szCs w:val="18"/>
            </w:rPr>
          </w:pPr>
          <w:proofErr w:type="spellStart"/>
          <w:proofErr w:type="gramStart"/>
          <w:r>
            <w:rPr>
              <w:b/>
              <w:sz w:val="18"/>
              <w:szCs w:val="18"/>
            </w:rPr>
            <w:t>Print</w:t>
          </w:r>
          <w:proofErr w:type="spellEnd"/>
          <w:r>
            <w:rPr>
              <w:b/>
              <w:sz w:val="18"/>
              <w:szCs w:val="18"/>
            </w:rPr>
            <w:t>(</w:t>
          </w:r>
          <w:proofErr w:type="spellStart"/>
          <w:proofErr w:type="gramEnd"/>
          <w:r>
            <w:rPr>
              <w:b/>
              <w:sz w:val="18"/>
              <w:szCs w:val="18"/>
            </w:rPr>
            <w:t>Null</w:t>
          </w:r>
          <w:proofErr w:type="spellEnd"/>
          <w:r>
            <w:rPr>
              <w:b/>
              <w:sz w:val="18"/>
              <w:szCs w:val="18"/>
            </w:rPr>
            <w:t>)</w:t>
          </w:r>
        </w:p>
      </w:tc>
    </w:tr>
    <w:tr w:rsidR="00842334" w14:paraId="0A7D98E0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43ABAF38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2C6DC51F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A2FFE92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6E45E560" w14:textId="3FAA27F7" w:rsidR="00842334" w:rsidRPr="00466334" w:rsidRDefault="00DD494A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1</w:t>
          </w:r>
        </w:p>
      </w:tc>
    </w:tr>
  </w:tbl>
  <w:p w14:paraId="0F5E8CBD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6"/>
  </w:num>
  <w:num w:numId="6">
    <w:abstractNumId w:val="27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1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2"/>
  </w:num>
  <w:num w:numId="35">
    <w:abstractNumId w:val="23"/>
  </w:num>
  <w:num w:numId="36">
    <w:abstractNumId w:val="11"/>
  </w:num>
  <w:num w:numId="37">
    <w:abstractNumId w:val="16"/>
  </w:num>
  <w:num w:numId="38">
    <w:abstractNumId w:val="25"/>
  </w:num>
  <w:num w:numId="39">
    <w:abstractNumId w:val="15"/>
  </w:num>
  <w:num w:numId="40">
    <w:abstractNumId w:val="2"/>
  </w:num>
  <w:num w:numId="41">
    <w:abstractNumId w:val="29"/>
  </w:num>
  <w:num w:numId="42">
    <w:abstractNumId w:val="13"/>
  </w:num>
  <w:num w:numId="43">
    <w:abstractNumId w:val="28"/>
  </w:num>
  <w:num w:numId="44">
    <w:abstractNumId w:val="3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4E7844"/>
    <w:rsid w:val="00531547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DD494A"/>
    <w:rsid w:val="00E0231C"/>
    <w:rsid w:val="00E07613"/>
    <w:rsid w:val="00E2018B"/>
    <w:rsid w:val="00E3003F"/>
    <w:rsid w:val="00E43B20"/>
    <w:rsid w:val="00E71D2F"/>
    <w:rsid w:val="00E74E30"/>
    <w:rsid w:val="00EA5B7C"/>
    <w:rsid w:val="00ED6D68"/>
    <w:rsid w:val="00F10C00"/>
    <w:rsid w:val="00F5070C"/>
    <w:rsid w:val="00F52DAE"/>
    <w:rsid w:val="00F56A4A"/>
    <w:rsid w:val="00F87683"/>
    <w:rsid w:val="00FA1E1E"/>
    <w:rsid w:val="00FA6E97"/>
    <w:rsid w:val="00FD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786AA"/>
  <w15:docId w15:val="{3128A432-C67F-4A5B-A126-9AF1DDBC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Prrafodelista">
    <w:name w:val="List Paragraph"/>
    <w:basedOn w:val="Normal"/>
    <w:uiPriority w:val="34"/>
    <w:qFormat/>
    <w:rsid w:val="004E7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2FA0-B5E7-4D7A-9D83-AF550904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14</TotalTime>
  <Pages>3</Pages>
  <Words>687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3</cp:revision>
  <cp:lastPrinted>2025-09-04T02:41:00Z</cp:lastPrinted>
  <dcterms:created xsi:type="dcterms:W3CDTF">2025-09-04T02:26:00Z</dcterms:created>
  <dcterms:modified xsi:type="dcterms:W3CDTF">2025-09-04T03:02:00Z</dcterms:modified>
</cp:coreProperties>
</file>