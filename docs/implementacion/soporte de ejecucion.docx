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2EC0" w14:textId="77777777" w:rsidR="000F6A99" w:rsidRDefault="000F6A99" w:rsidP="000F6A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Tabla de Contenido</w:t>
      </w:r>
    </w:p>
    <w:p w14:paraId="66B73AB0" w14:textId="77777777" w:rsidR="000F6A99" w:rsidRDefault="000F6A99" w:rsidP="000F6A99">
      <w:pPr>
        <w:jc w:val="center"/>
        <w:rPr>
          <w:b/>
          <w:sz w:val="24"/>
          <w:szCs w:val="24"/>
        </w:rPr>
      </w:pPr>
    </w:p>
    <w:p w14:paraId="1F5F25CF" w14:textId="3D6F8F04" w:rsidR="000F6A99" w:rsidRPr="00EE13F8" w:rsidRDefault="000F6A99" w:rsidP="00EE13F8">
      <w:pPr>
        <w:pStyle w:val="TDC1"/>
        <w:tabs>
          <w:tab w:val="left" w:pos="400"/>
          <w:tab w:val="right" w:leader="dot" w:pos="8263"/>
        </w:tabs>
        <w:rPr>
          <w:rFonts w:ascii="Times New Roman" w:eastAsia="MS Mincho" w:hAnsi="Times New Roman"/>
          <w:noProof/>
          <w:sz w:val="24"/>
          <w:szCs w:val="24"/>
          <w:lang w:val="en-US" w:eastAsia="ja-JP"/>
        </w:rPr>
      </w:pPr>
      <w:fldSimple w:instr=" TOC \o &quot;1-3&quot; \h \z \u "/>
    </w:p>
    <w:p w14:paraId="203A445A" w14:textId="77777777" w:rsidR="000F6A99" w:rsidRDefault="000F6A99" w:rsidP="000F6A99">
      <w:pPr>
        <w:pStyle w:val="Ttulo1"/>
        <w:numPr>
          <w:ilvl w:val="0"/>
          <w:numId w:val="0"/>
        </w:numPr>
        <w:jc w:val="both"/>
        <w:rPr>
          <w:lang w:val="es-ES"/>
        </w:rPr>
      </w:pPr>
    </w:p>
    <w:p w14:paraId="59951D86" w14:textId="0E5AE4C8" w:rsidR="001F1DDB" w:rsidRDefault="000F6A99" w:rsidP="00EE13F8">
      <w:pPr>
        <w:pStyle w:val="Ttulo1"/>
        <w:jc w:val="both"/>
        <w:rPr>
          <w:lang w:val="es-ES"/>
        </w:rPr>
      </w:pPr>
      <w:r>
        <w:rPr>
          <w:lang w:val="es-ES"/>
        </w:rPr>
        <w:br w:type="page"/>
      </w:r>
      <w:bookmarkStart w:id="0" w:name="_Toc149575124"/>
    </w:p>
    <w:p w14:paraId="489A79EB" w14:textId="77777777" w:rsidR="001F1DDB" w:rsidRPr="001F1DDB" w:rsidRDefault="001F1DDB" w:rsidP="001F1DDB">
      <w:pPr>
        <w:rPr>
          <w:lang w:val="es-ES"/>
        </w:rPr>
      </w:pPr>
    </w:p>
    <w:p w14:paraId="6943F6D9" w14:textId="77777777" w:rsidR="001F1DDB" w:rsidRDefault="001F1DDB" w:rsidP="001F1DDB">
      <w:pPr>
        <w:rPr>
          <w:lang w:val="es-ES"/>
        </w:rPr>
      </w:pPr>
    </w:p>
    <w:p w14:paraId="6F61D1CC" w14:textId="77777777" w:rsidR="001F1DDB" w:rsidRPr="001F1DDB" w:rsidRDefault="001F1DDB" w:rsidP="001F1DDB">
      <w:pPr>
        <w:rPr>
          <w:lang w:val="es-ES"/>
        </w:rPr>
      </w:pPr>
    </w:p>
    <w:p w14:paraId="16BA7FB0" w14:textId="77777777" w:rsidR="00FB08C1" w:rsidRPr="00FB08C1" w:rsidRDefault="00FB08C1" w:rsidP="00781862">
      <w:pPr>
        <w:rPr>
          <w:lang w:val="es-ES"/>
        </w:rPr>
      </w:pPr>
    </w:p>
    <w:bookmarkEnd w:id="0"/>
    <w:p w14:paraId="0BC15117" w14:textId="77777777" w:rsidR="0079231E" w:rsidRDefault="0079231E" w:rsidP="00111682">
      <w:pPr>
        <w:jc w:val="both"/>
        <w:rPr>
          <w:sz w:val="18"/>
          <w:szCs w:val="18"/>
        </w:rPr>
      </w:pPr>
    </w:p>
    <w:p w14:paraId="1250A425" w14:textId="77777777" w:rsidR="00A57A2E" w:rsidRDefault="00A57A2E" w:rsidP="00111682">
      <w:pPr>
        <w:jc w:val="both"/>
        <w:rPr>
          <w:sz w:val="18"/>
          <w:szCs w:val="18"/>
        </w:rPr>
      </w:pPr>
    </w:p>
    <w:p w14:paraId="3AB5C92D" w14:textId="77777777" w:rsidR="00DC0D7F" w:rsidRDefault="00DC0D7F" w:rsidP="00111682">
      <w:pPr>
        <w:jc w:val="both"/>
        <w:rPr>
          <w:sz w:val="18"/>
          <w:szCs w:val="18"/>
          <w:lang w:val="es-ES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701"/>
      </w:tblGrid>
      <w:tr w:rsidR="001E748C" w:rsidRPr="00485C89" w14:paraId="1FE1E09A" w14:textId="77777777" w:rsidTr="00485C89">
        <w:tc>
          <w:tcPr>
            <w:tcW w:w="8613" w:type="dxa"/>
            <w:gridSpan w:val="3"/>
            <w:shd w:val="clear" w:color="auto" w:fill="B3B3B3"/>
          </w:tcPr>
          <w:p w14:paraId="6AF3A3DA" w14:textId="77777777" w:rsidR="001E748C" w:rsidRPr="00485C89" w:rsidRDefault="001E748C" w:rsidP="00485C8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485C89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540406" w14:paraId="7DCD4D5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</w:tcPr>
          <w:p w14:paraId="377237E8" w14:textId="77777777" w:rsidR="001E748C" w:rsidRPr="005C6383" w:rsidRDefault="001E748C" w:rsidP="00540406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5C6383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pct10" w:color="auto" w:fill="auto"/>
          </w:tcPr>
          <w:p w14:paraId="33D78F75" w14:textId="77777777" w:rsidR="001E748C" w:rsidRPr="005C6383" w:rsidRDefault="001E748C" w:rsidP="00540406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5C6383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shd w:val="pct10" w:color="auto" w:fill="auto"/>
          </w:tcPr>
          <w:p w14:paraId="6FA73C9D" w14:textId="77777777" w:rsidR="001E748C" w:rsidRPr="00540406" w:rsidRDefault="001E748C" w:rsidP="00540406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540406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540406" w14:paraId="1236C26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481C070C" w14:textId="77777777" w:rsidR="003F36F2" w:rsidRPr="00540406" w:rsidRDefault="003F36F2" w:rsidP="00111682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7647437A" w14:textId="77777777" w:rsidR="001E748C" w:rsidRPr="00540406" w:rsidRDefault="001E748C" w:rsidP="00111682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701" w:type="dxa"/>
          </w:tcPr>
          <w:p w14:paraId="26F4A3A5" w14:textId="77777777" w:rsidR="001E748C" w:rsidRPr="00540406" w:rsidRDefault="001E748C" w:rsidP="00111682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59CC3AD0" w14:textId="77777777" w:rsidR="001E748C" w:rsidRPr="002D5B96" w:rsidRDefault="001E748C" w:rsidP="00111682">
      <w:pPr>
        <w:jc w:val="both"/>
        <w:rPr>
          <w:sz w:val="18"/>
          <w:szCs w:val="18"/>
          <w:lang w:val="es-ES"/>
        </w:rPr>
      </w:pPr>
    </w:p>
    <w:p w14:paraId="0AF91828" w14:textId="77777777" w:rsidR="001E748C" w:rsidRDefault="001E748C" w:rsidP="00111682">
      <w:pPr>
        <w:jc w:val="both"/>
        <w:rPr>
          <w:sz w:val="18"/>
          <w:szCs w:val="18"/>
          <w:lang w:val="es-ES"/>
        </w:rPr>
      </w:pPr>
    </w:p>
    <w:p w14:paraId="11205ACD" w14:textId="77777777" w:rsidR="006557CC" w:rsidRDefault="006557CC" w:rsidP="00111682">
      <w:pPr>
        <w:jc w:val="both"/>
        <w:rPr>
          <w:sz w:val="18"/>
          <w:szCs w:val="18"/>
          <w:lang w:val="es-ES"/>
        </w:rPr>
      </w:pPr>
    </w:p>
    <w:p w14:paraId="21481AA7" w14:textId="77777777" w:rsidR="006557CC" w:rsidRDefault="006557CC" w:rsidP="00111682">
      <w:pPr>
        <w:jc w:val="both"/>
        <w:rPr>
          <w:sz w:val="18"/>
          <w:szCs w:val="18"/>
          <w:lang w:val="es-ES"/>
        </w:rPr>
      </w:pPr>
    </w:p>
    <w:p w14:paraId="66334AA3" w14:textId="77777777" w:rsidR="006557CC" w:rsidRPr="006557CC" w:rsidRDefault="006557CC" w:rsidP="00111682">
      <w:pPr>
        <w:jc w:val="both"/>
        <w:rPr>
          <w:sz w:val="18"/>
          <w:szCs w:val="18"/>
        </w:rPr>
      </w:pPr>
    </w:p>
    <w:sectPr w:rsidR="006557CC" w:rsidRPr="006557CC" w:rsidSect="00DC0D7F">
      <w:headerReference w:type="default" r:id="rId7"/>
      <w:footerReference w:type="default" r:id="rId8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1183D" w14:textId="77777777" w:rsidR="007E2BEF" w:rsidRDefault="007E2BEF">
      <w:r>
        <w:separator/>
      </w:r>
    </w:p>
  </w:endnote>
  <w:endnote w:type="continuationSeparator" w:id="0">
    <w:p w14:paraId="358D3317" w14:textId="77777777" w:rsidR="007E2BEF" w:rsidRDefault="007E2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7FB07" w14:textId="77777777" w:rsidR="00FD7FB8" w:rsidRPr="002D5B96" w:rsidRDefault="00FD7FB8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0</w:t>
    </w:r>
    <w:r w:rsidRPr="002D5B96">
      <w:rPr>
        <w:sz w:val="18"/>
        <w:szCs w:val="18"/>
      </w:rPr>
      <w:t>.</w:t>
    </w:r>
    <w:r>
      <w:rPr>
        <w:sz w:val="18"/>
        <w:szCs w:val="18"/>
      </w:rPr>
      <w:t>1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753E2A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753E2A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2DECC" w14:textId="77777777" w:rsidR="007E2BEF" w:rsidRDefault="007E2BEF">
      <w:r>
        <w:separator/>
      </w:r>
    </w:p>
  </w:footnote>
  <w:footnote w:type="continuationSeparator" w:id="0">
    <w:p w14:paraId="5DF1609D" w14:textId="77777777" w:rsidR="007E2BEF" w:rsidRDefault="007E2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FD7FB8" w14:paraId="5446388D" w14:textId="77777777" w:rsidTr="00EE13F8">
      <w:trPr>
        <w:trHeight w:val="1125"/>
      </w:trPr>
      <w:tc>
        <w:tcPr>
          <w:tcW w:w="1586" w:type="dxa"/>
        </w:tcPr>
        <w:p w14:paraId="3819F03C" w14:textId="77777777" w:rsidR="00FD7FB8" w:rsidRDefault="00FD7FB8">
          <w:pPr>
            <w:pStyle w:val="Encabezado"/>
            <w:jc w:val="center"/>
            <w:rPr>
              <w:i/>
            </w:rPr>
          </w:pPr>
        </w:p>
      </w:tc>
      <w:tc>
        <w:tcPr>
          <w:tcW w:w="5418" w:type="dxa"/>
        </w:tcPr>
        <w:p w14:paraId="56220696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</w:p>
        <w:p w14:paraId="6FF31862" w14:textId="54A150FF" w:rsidR="00FD7FB8" w:rsidRPr="006C794A" w:rsidRDefault="00EE13F8" w:rsidP="002676BD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SOPORTE DE EJECUCIÓN</w:t>
          </w:r>
        </w:p>
      </w:tc>
      <w:tc>
        <w:tcPr>
          <w:tcW w:w="1609" w:type="dxa"/>
          <w:gridSpan w:val="2"/>
        </w:tcPr>
        <w:p w14:paraId="5BFB5705" w14:textId="558988A6" w:rsidR="00FD7FB8" w:rsidRPr="002D5B96" w:rsidRDefault="00EE13F8">
          <w:pPr>
            <w:pStyle w:val="Encabezado"/>
            <w:jc w:val="center"/>
            <w:rPr>
              <w:b/>
              <w:sz w:val="18"/>
              <w:szCs w:val="18"/>
            </w:rPr>
          </w:pPr>
          <w:r w:rsidRPr="00735F65">
            <w:rPr>
              <w:b/>
              <w:noProof/>
              <w:sz w:val="18"/>
              <w:szCs w:val="18"/>
            </w:rPr>
            <w:drawing>
              <wp:inline distT="0" distB="0" distL="0" distR="0" wp14:anchorId="184C2020" wp14:editId="3B791A9B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D7FB8" w14:paraId="17FBABAC" w14:textId="77777777">
      <w:trPr>
        <w:cantSplit/>
        <w:trHeight w:val="248"/>
      </w:trPr>
      <w:tc>
        <w:tcPr>
          <w:tcW w:w="1586" w:type="dxa"/>
          <w:vMerge w:val="restart"/>
        </w:tcPr>
        <w:p w14:paraId="24F45BFB" w14:textId="77777777" w:rsidR="00FD7FB8" w:rsidRPr="002D5B96" w:rsidRDefault="00386AFA" w:rsidP="00386AFA">
          <w:pPr>
            <w:pStyle w:val="Encabezad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Universidad Piloto de Colombia</w:t>
          </w:r>
        </w:p>
      </w:tc>
      <w:tc>
        <w:tcPr>
          <w:tcW w:w="5418" w:type="dxa"/>
          <w:vMerge w:val="restart"/>
        </w:tcPr>
        <w:p w14:paraId="4D796F18" w14:textId="77777777" w:rsidR="00386AFA" w:rsidRDefault="00386AFA" w:rsidP="001F1DDB">
          <w:pPr>
            <w:pStyle w:val="Encabezado"/>
          </w:pPr>
        </w:p>
        <w:p w14:paraId="46A7CD6D" w14:textId="78925281" w:rsidR="00FD7FB8" w:rsidRPr="006C794A" w:rsidRDefault="00FD7FB8" w:rsidP="001F1DDB">
          <w:pPr>
            <w:pStyle w:val="Encabezado"/>
            <w:rPr>
              <w:b/>
            </w:rPr>
          </w:pPr>
          <w:r>
            <w:t xml:space="preserve">PROYECTO:  </w:t>
          </w:r>
          <w:proofErr w:type="spellStart"/>
          <w:r w:rsidR="00EE13F8" w:rsidRPr="00735F65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</w:tcPr>
        <w:p w14:paraId="2E80A30B" w14:textId="2014D31C" w:rsidR="00FD7FB8" w:rsidRPr="002D5B96" w:rsidRDefault="00FD7FB8" w:rsidP="001F1DDB">
          <w:pPr>
            <w:pStyle w:val="Encabezado"/>
            <w:rPr>
              <w:b/>
              <w:sz w:val="18"/>
              <w:szCs w:val="18"/>
            </w:rPr>
          </w:pPr>
          <w:r w:rsidRPr="002D5B96">
            <w:rPr>
              <w:b/>
              <w:sz w:val="18"/>
              <w:szCs w:val="18"/>
            </w:rPr>
            <w:t xml:space="preserve">Grupo: </w:t>
          </w:r>
          <w:r w:rsidR="00EE13F8">
            <w:rPr>
              <w:b/>
              <w:sz w:val="18"/>
              <w:szCs w:val="18"/>
            </w:rPr>
            <w:br/>
          </w:r>
          <w:proofErr w:type="spellStart"/>
          <w:proofErr w:type="gramStart"/>
          <w:r w:rsidR="00EE13F8">
            <w:rPr>
              <w:b/>
              <w:sz w:val="18"/>
              <w:szCs w:val="18"/>
            </w:rPr>
            <w:t>Print</w:t>
          </w:r>
          <w:proofErr w:type="spellEnd"/>
          <w:r w:rsidR="00EE13F8">
            <w:rPr>
              <w:b/>
              <w:sz w:val="18"/>
              <w:szCs w:val="18"/>
            </w:rPr>
            <w:t>(</w:t>
          </w:r>
          <w:proofErr w:type="spellStart"/>
          <w:proofErr w:type="gramEnd"/>
          <w:r w:rsidR="00EE13F8">
            <w:rPr>
              <w:b/>
              <w:sz w:val="18"/>
              <w:szCs w:val="18"/>
            </w:rPr>
            <w:t>Null</w:t>
          </w:r>
          <w:proofErr w:type="spellEnd"/>
          <w:r w:rsidR="00EE13F8">
            <w:rPr>
              <w:b/>
              <w:sz w:val="18"/>
              <w:szCs w:val="18"/>
            </w:rPr>
            <w:t>)</w:t>
          </w:r>
        </w:p>
      </w:tc>
    </w:tr>
    <w:tr w:rsidR="00FD7FB8" w14:paraId="6398700F" w14:textId="77777777">
      <w:trPr>
        <w:cantSplit/>
        <w:trHeight w:val="247"/>
      </w:trPr>
      <w:tc>
        <w:tcPr>
          <w:tcW w:w="1586" w:type="dxa"/>
          <w:vMerge/>
        </w:tcPr>
        <w:p w14:paraId="2CF5B4AF" w14:textId="77777777" w:rsidR="00FD7FB8" w:rsidRDefault="00FD7FB8">
          <w:pPr>
            <w:pStyle w:val="Encabezado"/>
            <w:jc w:val="center"/>
          </w:pPr>
        </w:p>
      </w:tc>
      <w:tc>
        <w:tcPr>
          <w:tcW w:w="5418" w:type="dxa"/>
          <w:vMerge/>
        </w:tcPr>
        <w:p w14:paraId="69217730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</w:p>
      </w:tc>
      <w:tc>
        <w:tcPr>
          <w:tcW w:w="850" w:type="dxa"/>
        </w:tcPr>
        <w:p w14:paraId="43E64F91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  <w:r w:rsidRPr="002D5B96">
            <w:rPr>
              <w:sz w:val="18"/>
              <w:szCs w:val="18"/>
            </w:rPr>
            <w:t xml:space="preserve">Ciclo: </w:t>
          </w:r>
        </w:p>
      </w:tc>
      <w:tc>
        <w:tcPr>
          <w:tcW w:w="759" w:type="dxa"/>
        </w:tcPr>
        <w:p w14:paraId="7587536D" w14:textId="77777777" w:rsidR="00FD7FB8" w:rsidRPr="002D5B96" w:rsidRDefault="00FD7FB8">
          <w:pPr>
            <w:pStyle w:val="Encabezado"/>
            <w:jc w:val="center"/>
            <w:rPr>
              <w:sz w:val="18"/>
              <w:szCs w:val="18"/>
            </w:rPr>
          </w:pPr>
          <w:r w:rsidRPr="002D5B96">
            <w:rPr>
              <w:sz w:val="18"/>
              <w:szCs w:val="18"/>
            </w:rPr>
            <w:t>1</w:t>
          </w:r>
        </w:p>
      </w:tc>
    </w:tr>
  </w:tbl>
  <w:p w14:paraId="6A0FEC34" w14:textId="77777777" w:rsidR="00FD7FB8" w:rsidRDefault="00FD7F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7B22"/>
    <w:multiLevelType w:val="hybridMultilevel"/>
    <w:tmpl w:val="476E9C3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6549A"/>
    <w:multiLevelType w:val="hybridMultilevel"/>
    <w:tmpl w:val="C2EA3490"/>
    <w:lvl w:ilvl="0" w:tplc="CCDEE0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857A7"/>
    <w:multiLevelType w:val="hybridMultilevel"/>
    <w:tmpl w:val="483A3990"/>
    <w:lvl w:ilvl="0" w:tplc="B8AADF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82CFC"/>
    <w:multiLevelType w:val="hybridMultilevel"/>
    <w:tmpl w:val="571AEAFC"/>
    <w:lvl w:ilvl="0" w:tplc="8F122BE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D65D2"/>
    <w:multiLevelType w:val="hybridMultilevel"/>
    <w:tmpl w:val="08248FE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5C7E0828"/>
    <w:multiLevelType w:val="hybridMultilevel"/>
    <w:tmpl w:val="AAAC38C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A0E85C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5C2D55"/>
    <w:multiLevelType w:val="hybridMultilevel"/>
    <w:tmpl w:val="865634B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F88658">
      <w:start w:val="1"/>
      <w:numFmt w:val="bullet"/>
      <w:lvlText w:val="­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F88658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C0A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D710A0"/>
    <w:multiLevelType w:val="hybridMultilevel"/>
    <w:tmpl w:val="DF4268AA"/>
    <w:lvl w:ilvl="0" w:tplc="C1CAD3F6">
      <w:start w:val="1"/>
      <w:numFmt w:val="bullet"/>
      <w:lvlText w:val=""/>
      <w:lvlJc w:val="left"/>
      <w:pPr>
        <w:tabs>
          <w:tab w:val="num" w:pos="0"/>
        </w:tabs>
        <w:ind w:left="142" w:hanging="142"/>
      </w:pPr>
      <w:rPr>
        <w:rFonts w:ascii="Symbol" w:hAnsi="Symbol" w:hint="default"/>
        <w:sz w:val="14"/>
        <w:szCs w:val="14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20DBD"/>
    <w:rsid w:val="00022516"/>
    <w:rsid w:val="00062651"/>
    <w:rsid w:val="000A62E4"/>
    <w:rsid w:val="000C2846"/>
    <w:rsid w:val="000C563B"/>
    <w:rsid w:val="000F2F92"/>
    <w:rsid w:val="000F6A99"/>
    <w:rsid w:val="00100440"/>
    <w:rsid w:val="00111682"/>
    <w:rsid w:val="00112544"/>
    <w:rsid w:val="001817B8"/>
    <w:rsid w:val="001D5ED3"/>
    <w:rsid w:val="001E3317"/>
    <w:rsid w:val="001E748C"/>
    <w:rsid w:val="001F1DDB"/>
    <w:rsid w:val="002676BD"/>
    <w:rsid w:val="002776E1"/>
    <w:rsid w:val="00281E3C"/>
    <w:rsid w:val="002B0937"/>
    <w:rsid w:val="002B5BE0"/>
    <w:rsid w:val="002C4CE2"/>
    <w:rsid w:val="002D5B96"/>
    <w:rsid w:val="002D6D97"/>
    <w:rsid w:val="00306A2F"/>
    <w:rsid w:val="00335020"/>
    <w:rsid w:val="00337A51"/>
    <w:rsid w:val="003438C3"/>
    <w:rsid w:val="0036328E"/>
    <w:rsid w:val="00366C6E"/>
    <w:rsid w:val="00367C30"/>
    <w:rsid w:val="003747C8"/>
    <w:rsid w:val="00386AFA"/>
    <w:rsid w:val="003B25D6"/>
    <w:rsid w:val="003B2A85"/>
    <w:rsid w:val="003C2035"/>
    <w:rsid w:val="003D03A7"/>
    <w:rsid w:val="003E3701"/>
    <w:rsid w:val="003F36F2"/>
    <w:rsid w:val="00400398"/>
    <w:rsid w:val="0045568E"/>
    <w:rsid w:val="00462641"/>
    <w:rsid w:val="00477D55"/>
    <w:rsid w:val="00485C89"/>
    <w:rsid w:val="00490453"/>
    <w:rsid w:val="004F5D20"/>
    <w:rsid w:val="0050262C"/>
    <w:rsid w:val="00527E12"/>
    <w:rsid w:val="00540406"/>
    <w:rsid w:val="00577E53"/>
    <w:rsid w:val="005A7478"/>
    <w:rsid w:val="005C4CA7"/>
    <w:rsid w:val="005C6383"/>
    <w:rsid w:val="005D4C82"/>
    <w:rsid w:val="005E1459"/>
    <w:rsid w:val="005E3699"/>
    <w:rsid w:val="00610D55"/>
    <w:rsid w:val="00624B7F"/>
    <w:rsid w:val="006557CC"/>
    <w:rsid w:val="006760F4"/>
    <w:rsid w:val="00695F1F"/>
    <w:rsid w:val="00697D83"/>
    <w:rsid w:val="006A072A"/>
    <w:rsid w:val="006B5F60"/>
    <w:rsid w:val="006C4383"/>
    <w:rsid w:val="006C794A"/>
    <w:rsid w:val="006D1783"/>
    <w:rsid w:val="00716051"/>
    <w:rsid w:val="00730838"/>
    <w:rsid w:val="00753E2A"/>
    <w:rsid w:val="00781862"/>
    <w:rsid w:val="0079231E"/>
    <w:rsid w:val="007E2BEF"/>
    <w:rsid w:val="00820AFA"/>
    <w:rsid w:val="0082591E"/>
    <w:rsid w:val="00827B6F"/>
    <w:rsid w:val="00857F0C"/>
    <w:rsid w:val="008662B7"/>
    <w:rsid w:val="008825ED"/>
    <w:rsid w:val="008876A8"/>
    <w:rsid w:val="00897821"/>
    <w:rsid w:val="00897947"/>
    <w:rsid w:val="008B73C5"/>
    <w:rsid w:val="00930576"/>
    <w:rsid w:val="00953D7A"/>
    <w:rsid w:val="00957A0A"/>
    <w:rsid w:val="0096088C"/>
    <w:rsid w:val="009941E1"/>
    <w:rsid w:val="009B7882"/>
    <w:rsid w:val="009C6653"/>
    <w:rsid w:val="009D0D9C"/>
    <w:rsid w:val="009F4503"/>
    <w:rsid w:val="00A36C1B"/>
    <w:rsid w:val="00A450AA"/>
    <w:rsid w:val="00A57A2E"/>
    <w:rsid w:val="00AA59CE"/>
    <w:rsid w:val="00AB636D"/>
    <w:rsid w:val="00B071F2"/>
    <w:rsid w:val="00B52F87"/>
    <w:rsid w:val="00B62137"/>
    <w:rsid w:val="00B94058"/>
    <w:rsid w:val="00BC3B66"/>
    <w:rsid w:val="00C10649"/>
    <w:rsid w:val="00C358B1"/>
    <w:rsid w:val="00CA300A"/>
    <w:rsid w:val="00D51797"/>
    <w:rsid w:val="00DC0D7F"/>
    <w:rsid w:val="00E10425"/>
    <w:rsid w:val="00E63256"/>
    <w:rsid w:val="00EE13F8"/>
    <w:rsid w:val="00F064F3"/>
    <w:rsid w:val="00F072E8"/>
    <w:rsid w:val="00F2303D"/>
    <w:rsid w:val="00F559DC"/>
    <w:rsid w:val="00F56A4A"/>
    <w:rsid w:val="00F936FC"/>
    <w:rsid w:val="00F941CD"/>
    <w:rsid w:val="00FB08C1"/>
    <w:rsid w:val="00FC4F31"/>
    <w:rsid w:val="00FD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6DE8A6"/>
  <w15:docId w15:val="{3A815CBD-9D84-46ED-98C8-1618F3E4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customStyle="1" w:styleId="reference">
    <w:name w:val="reference"/>
    <w:basedOn w:val="Normal"/>
    <w:rsid w:val="00A450AA"/>
    <w:pPr>
      <w:overflowPunct w:val="0"/>
      <w:autoSpaceDE w:val="0"/>
      <w:autoSpaceDN w:val="0"/>
      <w:adjustRightInd w:val="0"/>
      <w:ind w:left="227" w:hanging="227"/>
      <w:jc w:val="both"/>
      <w:textAlignment w:val="baseline"/>
    </w:pPr>
    <w:rPr>
      <w:rFonts w:ascii="Times" w:hAnsi="Times"/>
      <w:sz w:val="18"/>
      <w:lang w:val="en-US" w:eastAsia="es-CO"/>
    </w:rPr>
  </w:style>
  <w:style w:type="paragraph" w:styleId="Textodeglobo">
    <w:name w:val="Balloon Text"/>
    <w:basedOn w:val="Normal"/>
    <w:semiHidden/>
    <w:rsid w:val="00A450AA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1E3317"/>
    <w:pPr>
      <w:spacing w:after="120"/>
      <w:ind w:left="283"/>
    </w:pPr>
    <w:rPr>
      <w:rFonts w:ascii="Times New Roman" w:hAnsi="Times New Roman"/>
      <w:sz w:val="16"/>
      <w:szCs w:val="16"/>
      <w:lang w:val="es-ES" w:eastAsia="es-ES"/>
    </w:rPr>
  </w:style>
  <w:style w:type="character" w:styleId="Refdecomentario">
    <w:name w:val="annotation reference"/>
    <w:semiHidden/>
    <w:rsid w:val="003C2035"/>
    <w:rPr>
      <w:sz w:val="16"/>
      <w:szCs w:val="16"/>
    </w:rPr>
  </w:style>
  <w:style w:type="paragraph" w:styleId="Textocomentario">
    <w:name w:val="annotation text"/>
    <w:basedOn w:val="Normal"/>
    <w:semiHidden/>
    <w:rsid w:val="003C2035"/>
  </w:style>
  <w:style w:type="paragraph" w:styleId="Asuntodelcomentario">
    <w:name w:val="annotation subject"/>
    <w:basedOn w:val="Textocomentario"/>
    <w:next w:val="Textocomentario"/>
    <w:semiHidden/>
    <w:rsid w:val="003C2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7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4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GPG</dc:creator>
  <cp:lastModifiedBy>LEIDY SOFIA GIRALDO BETANCOURTH</cp:lastModifiedBy>
  <cp:revision>3</cp:revision>
  <cp:lastPrinted>2012-06-26T18:56:00Z</cp:lastPrinted>
  <dcterms:created xsi:type="dcterms:W3CDTF">2025-09-30T17:07:00Z</dcterms:created>
  <dcterms:modified xsi:type="dcterms:W3CDTF">2025-09-30T17:10:00Z</dcterms:modified>
</cp:coreProperties>
</file>