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23DC3" w14:textId="1B587195" w:rsidR="006760F4" w:rsidRPr="00F750EE" w:rsidRDefault="006760F4" w:rsidP="002D5B96">
      <w:pPr>
        <w:rPr>
          <w:rFonts w:cs="Arial"/>
          <w:color w:val="BFBFBF" w:themeColor="background1" w:themeShade="BF"/>
          <w:sz w:val="18"/>
          <w:szCs w:val="18"/>
        </w:rPr>
      </w:pPr>
    </w:p>
    <w:p w14:paraId="61882DAA" w14:textId="77777777" w:rsidR="00B81FF8" w:rsidRDefault="00B81FF8" w:rsidP="002D5B96">
      <w:pPr>
        <w:rPr>
          <w:rFonts w:cs="Arial"/>
          <w:sz w:val="18"/>
          <w:szCs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B81FF8" w:rsidRPr="00BA6A80" w14:paraId="5D3D84F0" w14:textId="77777777" w:rsidTr="00C75904">
        <w:tc>
          <w:tcPr>
            <w:tcW w:w="8472" w:type="dxa"/>
            <w:gridSpan w:val="8"/>
            <w:shd w:val="clear" w:color="auto" w:fill="B3B3B3"/>
          </w:tcPr>
          <w:p w14:paraId="404CCC11" w14:textId="09915FDE" w:rsidR="00B81FF8" w:rsidRPr="00BA6A80" w:rsidRDefault="00B81FF8" w:rsidP="00B81FF8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</w:t>
            </w:r>
            <w:r w:rsidR="00C75904">
              <w:rPr>
                <w:b/>
                <w:sz w:val="18"/>
                <w:szCs w:val="18"/>
                <w:lang w:val="es-ES"/>
              </w:rPr>
              <w:t xml:space="preserve"> FILTRAR TAREAS</w:t>
            </w:r>
          </w:p>
        </w:tc>
      </w:tr>
      <w:tr w:rsidR="00B81FF8" w:rsidRPr="00BA6A80" w14:paraId="0FE01D97" w14:textId="77777777" w:rsidTr="00C75904">
        <w:tc>
          <w:tcPr>
            <w:tcW w:w="3794" w:type="dxa"/>
            <w:gridSpan w:val="4"/>
            <w:shd w:val="clear" w:color="auto" w:fill="auto"/>
          </w:tcPr>
          <w:p w14:paraId="1C21C015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55D2B7C0" w14:textId="77777777" w:rsidR="00B81FF8" w:rsidRPr="00BA6A80" w:rsidRDefault="00B81FF8" w:rsidP="00B81FF8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3CB540A9" w14:textId="77777777" w:rsidTr="00C75904">
        <w:tc>
          <w:tcPr>
            <w:tcW w:w="3794" w:type="dxa"/>
            <w:gridSpan w:val="4"/>
            <w:shd w:val="clear" w:color="auto" w:fill="auto"/>
          </w:tcPr>
          <w:p w14:paraId="23DBDF5B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4514740F" w14:textId="45991213" w:rsidR="00B81FF8" w:rsidRPr="00BA6A80" w:rsidRDefault="00B81FF8" w:rsidP="00B81FF8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2E01572C" w14:textId="77777777" w:rsidTr="00C75904">
        <w:tc>
          <w:tcPr>
            <w:tcW w:w="3794" w:type="dxa"/>
            <w:gridSpan w:val="4"/>
            <w:shd w:val="clear" w:color="auto" w:fill="auto"/>
          </w:tcPr>
          <w:p w14:paraId="107E6BBD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5CF7EB0E" w14:textId="289F0AF7" w:rsidR="00B81FF8" w:rsidRPr="00BA6A80" w:rsidRDefault="00C75904" w:rsidP="00E23A27">
            <w:pPr>
              <w:rPr>
                <w:sz w:val="18"/>
                <w:szCs w:val="18"/>
                <w:lang w:val="es-ES"/>
              </w:rPr>
            </w:pPr>
            <w:r w:rsidRPr="00C75904">
              <w:rPr>
                <w:sz w:val="18"/>
                <w:szCs w:val="18"/>
                <w:lang w:val="es-ES"/>
              </w:rPr>
              <w:t>Validar que los filtros de Tareas (texto, estado, prioridad, proyecto, asignado) funcionan y combinan criterios sin modificar datos.</w:t>
            </w:r>
          </w:p>
        </w:tc>
      </w:tr>
      <w:tr w:rsidR="00B81FF8" w:rsidRPr="00BA6A80" w14:paraId="73797003" w14:textId="77777777" w:rsidTr="00C75904">
        <w:tc>
          <w:tcPr>
            <w:tcW w:w="3794" w:type="dxa"/>
            <w:gridSpan w:val="4"/>
            <w:shd w:val="clear" w:color="auto" w:fill="auto"/>
          </w:tcPr>
          <w:p w14:paraId="0479F9B8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1831AB34" w14:textId="77777777" w:rsidR="00C75904" w:rsidRDefault="00C75904" w:rsidP="00C7590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• FE/BE en ejecución </w:t>
            </w:r>
          </w:p>
          <w:p w14:paraId="44819F8A" w14:textId="77777777" w:rsidR="00C75904" w:rsidRDefault="00C75904" w:rsidP="00C7590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• Usuario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logueado</w:t>
            </w:r>
            <w:proofErr w:type="spellEnd"/>
          </w:p>
          <w:p w14:paraId="3BD24D12" w14:textId="77777777" w:rsidR="00C75904" w:rsidRDefault="00C75904" w:rsidP="00C7590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• Existen tareas con distintos estados/prioridades/proyectos/asignados</w:t>
            </w:r>
          </w:p>
          <w:p w14:paraId="4D69EB6C" w14:textId="07EE96A0" w:rsidR="00B81FF8" w:rsidRPr="00580DC2" w:rsidRDefault="00C75904" w:rsidP="00580DC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 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Endpoints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de tareas operativos</w:t>
            </w:r>
          </w:p>
        </w:tc>
      </w:tr>
      <w:tr w:rsidR="00B81FF8" w:rsidRPr="00BA6A80" w14:paraId="50522334" w14:textId="77777777" w:rsidTr="00C75904">
        <w:tc>
          <w:tcPr>
            <w:tcW w:w="8472" w:type="dxa"/>
            <w:gridSpan w:val="8"/>
            <w:shd w:val="clear" w:color="auto" w:fill="B3B3B3"/>
          </w:tcPr>
          <w:p w14:paraId="14CB24DE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B81FF8" w:rsidRPr="00BA6A80" w14:paraId="614797B4" w14:textId="77777777" w:rsidTr="00C75904">
        <w:tc>
          <w:tcPr>
            <w:tcW w:w="675" w:type="dxa"/>
            <w:shd w:val="clear" w:color="auto" w:fill="E6E6E6"/>
            <w:vAlign w:val="center"/>
          </w:tcPr>
          <w:p w14:paraId="7A1D5176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51CB1853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BA6A80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7770F6C0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43B71258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B81FF8" w:rsidRPr="00BA6A80" w14:paraId="39210E21" w14:textId="77777777" w:rsidTr="00C75904">
        <w:tc>
          <w:tcPr>
            <w:tcW w:w="675" w:type="dxa"/>
          </w:tcPr>
          <w:p w14:paraId="1293B726" w14:textId="406AFFE5" w:rsidR="00B81FF8" w:rsidRPr="00C75904" w:rsidRDefault="00C75904" w:rsidP="00243929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2599" w:type="dxa"/>
            <w:gridSpan w:val="2"/>
          </w:tcPr>
          <w:p w14:paraId="47E5EFB7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5B2A2130" w14:textId="1541A875" w:rsidR="00E23A27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 w:rsidRPr="00C75904">
              <w:rPr>
                <w:rFonts w:cs="Arial"/>
                <w:sz w:val="16"/>
                <w:szCs w:val="16"/>
                <w:lang w:val="es-ES"/>
              </w:rPr>
              <w:t>Abrir la vista “Tareas”</w:t>
            </w:r>
          </w:p>
          <w:p w14:paraId="7A4802E1" w14:textId="77777777" w:rsidR="00E23A27" w:rsidRPr="00BA6A80" w:rsidRDefault="00E23A27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37A366C7" w14:textId="2F7B58D8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 muestra la lista con tareas y filtros: Estado, Prioridad, Proyecto, Asignado y buscador.</w:t>
            </w:r>
          </w:p>
        </w:tc>
        <w:tc>
          <w:tcPr>
            <w:tcW w:w="2599" w:type="dxa"/>
            <w:gridSpan w:val="2"/>
          </w:tcPr>
          <w:p w14:paraId="12AAAFA5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1607ABE5" w14:textId="77777777" w:rsidTr="00C75904">
        <w:tc>
          <w:tcPr>
            <w:tcW w:w="675" w:type="dxa"/>
          </w:tcPr>
          <w:p w14:paraId="4427E2E0" w14:textId="63E7D1DA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599" w:type="dxa"/>
            <w:gridSpan w:val="2"/>
          </w:tcPr>
          <w:p w14:paraId="493791E0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3E42ACB" w14:textId="21E593DB" w:rsidR="00E23A27" w:rsidRPr="00C75904" w:rsidRDefault="00C75904" w:rsidP="00C75904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Escribir texto en el buscador (p. ej. </w:t>
            </w:r>
            <w:proofErr w:type="gramStart"/>
            <w:r>
              <w:rPr>
                <w:rFonts w:cs="Arial"/>
                <w:color w:val="000000"/>
                <w:sz w:val="16"/>
                <w:szCs w:val="16"/>
              </w:rPr>
              <w:t>Crear )</w:t>
            </w:r>
            <w:proofErr w:type="gramEnd"/>
          </w:p>
          <w:p w14:paraId="134AA795" w14:textId="77777777" w:rsidR="00E23A27" w:rsidRPr="00C75904" w:rsidRDefault="00E23A27" w:rsidP="00C7590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599" w:type="dxa"/>
            <w:gridSpan w:val="3"/>
          </w:tcPr>
          <w:p w14:paraId="320BC018" w14:textId="35FEEDA4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se filtra mostrando solo tareas cuyo título o descripción contienen el texto. Por </w:t>
            </w:r>
            <w:proofErr w:type="gramStart"/>
            <w:r>
              <w:rPr>
                <w:rFonts w:cs="Arial"/>
                <w:color w:val="000000"/>
                <w:sz w:val="16"/>
                <w:szCs w:val="16"/>
              </w:rPr>
              <w:t>ejemplo</w:t>
            </w:r>
            <w:proofErr w:type="gramEnd"/>
            <w:r>
              <w:rPr>
                <w:rFonts w:cs="Arial"/>
                <w:color w:val="000000"/>
                <w:sz w:val="16"/>
                <w:szCs w:val="16"/>
              </w:rPr>
              <w:t xml:space="preserve"> sale crear notificación y crear manual</w:t>
            </w:r>
          </w:p>
        </w:tc>
        <w:tc>
          <w:tcPr>
            <w:tcW w:w="2599" w:type="dxa"/>
            <w:gridSpan w:val="2"/>
          </w:tcPr>
          <w:p w14:paraId="07D51EB5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28C65485" w14:textId="77777777" w:rsidTr="00C75904">
        <w:tc>
          <w:tcPr>
            <w:tcW w:w="675" w:type="dxa"/>
          </w:tcPr>
          <w:p w14:paraId="3F5A3520" w14:textId="4F6A7F72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2599" w:type="dxa"/>
            <w:gridSpan w:val="2"/>
          </w:tcPr>
          <w:p w14:paraId="02B4EAAA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19B2DA8" w14:textId="22DB3764" w:rsidR="00E23A27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Seleccionar “</w:t>
            </w:r>
            <w:proofErr w:type="spellStart"/>
            <w:proofErr w:type="gramStart"/>
            <w:r>
              <w:rPr>
                <w:rFonts w:cs="Arial"/>
                <w:color w:val="000000"/>
                <w:sz w:val="16"/>
                <w:szCs w:val="16"/>
              </w:rPr>
              <w:t>Estado:</w:t>
            </w:r>
            <w:r w:rsidR="00580DC2">
              <w:rPr>
                <w:rFonts w:cs="Arial"/>
                <w:color w:val="000000"/>
                <w:sz w:val="16"/>
                <w:szCs w:val="16"/>
              </w:rPr>
              <w:t>Activas</w:t>
            </w:r>
            <w:proofErr w:type="spellEnd"/>
            <w:proofErr w:type="gramEnd"/>
            <w:r>
              <w:rPr>
                <w:rFonts w:cs="Arial"/>
                <w:color w:val="000000"/>
                <w:sz w:val="16"/>
                <w:szCs w:val="16"/>
              </w:rPr>
              <w:t>”</w:t>
            </w:r>
          </w:p>
          <w:p w14:paraId="6933852F" w14:textId="77777777" w:rsidR="00E23A27" w:rsidRPr="00BA6A80" w:rsidRDefault="00E23A27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78895647" w14:textId="4BA70239" w:rsidR="00B81FF8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muestra solo tareas con estado “Activas” por ejemplo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Diseño </w:t>
            </w:r>
            <w:proofErr w:type="gramStart"/>
            <w:r w:rsidRPr="00580DC2">
              <w:rPr>
                <w:rFonts w:cs="Arial"/>
                <w:color w:val="000000"/>
                <w:sz w:val="16"/>
                <w:szCs w:val="16"/>
              </w:rPr>
              <w:t>UI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, 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Desarrollo</w:t>
            </w:r>
            <w:proofErr w:type="gramEnd"/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80DC2">
              <w:rPr>
                <w:rFonts w:cs="Arial"/>
                <w:color w:val="000000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2599" w:type="dxa"/>
            <w:gridSpan w:val="2"/>
          </w:tcPr>
          <w:p w14:paraId="47BFEBD0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14:paraId="62FD690C" w14:textId="77777777" w:rsidTr="00C75904">
        <w:tc>
          <w:tcPr>
            <w:tcW w:w="675" w:type="dxa"/>
          </w:tcPr>
          <w:p w14:paraId="5BA53081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B42BBEC" w14:textId="43A81DCB" w:rsidR="00F750EE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4</w:t>
            </w:r>
          </w:p>
          <w:p w14:paraId="7A303E9F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64E6DD32" w14:textId="77777777" w:rsidR="00C75904" w:rsidRDefault="00C75904" w:rsidP="00C75904">
            <w:pPr>
              <w:rPr>
                <w:rFonts w:cs="Arial"/>
                <w:color w:val="000000"/>
                <w:sz w:val="16"/>
                <w:szCs w:val="16"/>
              </w:rPr>
            </w:pPr>
          </w:p>
          <w:p w14:paraId="27DF5D90" w14:textId="076C6838" w:rsidR="00F750EE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Seleccionar “Prioridad: Alta”</w:t>
            </w:r>
          </w:p>
        </w:tc>
        <w:tc>
          <w:tcPr>
            <w:tcW w:w="2599" w:type="dxa"/>
            <w:gridSpan w:val="3"/>
          </w:tcPr>
          <w:p w14:paraId="3F152445" w14:textId="203544EB" w:rsidR="00F750EE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muestra solo tareas con estado “Activas” por ejemplo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Diseño </w:t>
            </w:r>
            <w:proofErr w:type="gramStart"/>
            <w:r w:rsidRPr="00580DC2">
              <w:rPr>
                <w:rFonts w:cs="Arial"/>
                <w:color w:val="000000"/>
                <w:sz w:val="16"/>
                <w:szCs w:val="16"/>
              </w:rPr>
              <w:t>UI</w:t>
            </w:r>
            <w:r>
              <w:rPr>
                <w:rFonts w:cs="Arial"/>
                <w:color w:val="000000"/>
                <w:sz w:val="16"/>
                <w:szCs w:val="16"/>
              </w:rPr>
              <w:t>,  Configurar</w:t>
            </w:r>
            <w:proofErr w:type="gramEnd"/>
            <w:r>
              <w:rPr>
                <w:rFonts w:cs="Arial"/>
                <w:color w:val="000000"/>
                <w:sz w:val="16"/>
                <w:szCs w:val="16"/>
              </w:rPr>
              <w:t xml:space="preserve"> servidores</w:t>
            </w:r>
          </w:p>
        </w:tc>
        <w:tc>
          <w:tcPr>
            <w:tcW w:w="2599" w:type="dxa"/>
            <w:gridSpan w:val="2"/>
          </w:tcPr>
          <w:p w14:paraId="291D456F" w14:textId="77777777"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210F8CD0" w14:textId="77777777" w:rsidTr="00C75904">
        <w:tc>
          <w:tcPr>
            <w:tcW w:w="675" w:type="dxa"/>
          </w:tcPr>
          <w:p w14:paraId="2EB3D444" w14:textId="238BC55F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5</w:t>
            </w:r>
          </w:p>
        </w:tc>
        <w:tc>
          <w:tcPr>
            <w:tcW w:w="2599" w:type="dxa"/>
            <w:gridSpan w:val="2"/>
          </w:tcPr>
          <w:p w14:paraId="43E3058D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758CBAF" w14:textId="3A7FBDEE" w:rsidR="00E23A27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Seleccionar un “</w:t>
            </w:r>
            <w:proofErr w:type="spellStart"/>
            <w:proofErr w:type="gramStart"/>
            <w:r>
              <w:rPr>
                <w:rFonts w:cs="Arial"/>
                <w:color w:val="000000"/>
                <w:sz w:val="16"/>
                <w:szCs w:val="16"/>
              </w:rPr>
              <w:t>Proyecto</w:t>
            </w:r>
            <w:r w:rsidR="00580DC2">
              <w:rPr>
                <w:rFonts w:cs="Arial"/>
                <w:color w:val="000000"/>
                <w:sz w:val="16"/>
                <w:szCs w:val="16"/>
              </w:rPr>
              <w:t>:Sistema</w:t>
            </w:r>
            <w:proofErr w:type="spellEnd"/>
            <w:proofErr w:type="gramEnd"/>
            <w:r w:rsidR="00580DC2">
              <w:rPr>
                <w:rFonts w:cs="Arial"/>
                <w:color w:val="000000"/>
                <w:sz w:val="16"/>
                <w:szCs w:val="16"/>
              </w:rPr>
              <w:t xml:space="preserve"> de ventas”</w:t>
            </w:r>
          </w:p>
          <w:p w14:paraId="248AF422" w14:textId="77777777" w:rsidR="00E23A27" w:rsidRPr="00BA6A80" w:rsidRDefault="00E23A27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01C48410" w14:textId="338BC0DC" w:rsidR="00B81FF8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muestra solo tareas de Sistema de ventas, sale Diseño UI, </w:t>
            </w:r>
            <w:proofErr w:type="spellStart"/>
            <w:r>
              <w:rPr>
                <w:rFonts w:cs="Arial"/>
                <w:color w:val="000000"/>
                <w:sz w:val="16"/>
                <w:szCs w:val="16"/>
              </w:rPr>
              <w:t>Dashboard</w:t>
            </w:r>
            <w:proofErr w:type="spellEnd"/>
            <w:r>
              <w:rPr>
                <w:rFonts w:cs="Arial"/>
                <w:color w:val="000000"/>
                <w:sz w:val="16"/>
                <w:szCs w:val="16"/>
              </w:rPr>
              <w:t xml:space="preserve"> KPIs</w:t>
            </w:r>
          </w:p>
        </w:tc>
        <w:tc>
          <w:tcPr>
            <w:tcW w:w="2599" w:type="dxa"/>
            <w:gridSpan w:val="2"/>
          </w:tcPr>
          <w:p w14:paraId="6B0B06C4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14:paraId="7A3EE6F8" w14:textId="77777777" w:rsidTr="00C75904">
        <w:tc>
          <w:tcPr>
            <w:tcW w:w="675" w:type="dxa"/>
          </w:tcPr>
          <w:p w14:paraId="6C99B87D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04784B3" w14:textId="441F9212" w:rsidR="00F750EE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6</w:t>
            </w:r>
          </w:p>
          <w:p w14:paraId="32BAB972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40690BE7" w14:textId="2A86B9F6" w:rsidR="00F750EE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Seleccionar un “Asignad</w:t>
            </w:r>
            <w:r w:rsidR="00580DC2">
              <w:rPr>
                <w:rFonts w:cs="Arial"/>
                <w:color w:val="000000"/>
                <w:sz w:val="16"/>
                <w:szCs w:val="16"/>
              </w:rPr>
              <w:t xml:space="preserve">o: </w:t>
            </w:r>
            <w:proofErr w:type="spellStart"/>
            <w:r w:rsidR="00580DC2">
              <w:rPr>
                <w:rFonts w:cs="Arial"/>
                <w:color w:val="000000"/>
                <w:sz w:val="16"/>
                <w:szCs w:val="16"/>
              </w:rPr>
              <w:t>leidy</w:t>
            </w:r>
            <w:proofErr w:type="spellEnd"/>
            <w:r w:rsidR="00580DC2">
              <w:rPr>
                <w:rFonts w:cs="Arial"/>
                <w:color w:val="000000"/>
                <w:sz w:val="16"/>
                <w:szCs w:val="16"/>
              </w:rPr>
              <w:t>”</w:t>
            </w:r>
          </w:p>
        </w:tc>
        <w:tc>
          <w:tcPr>
            <w:tcW w:w="2599" w:type="dxa"/>
            <w:gridSpan w:val="3"/>
          </w:tcPr>
          <w:p w14:paraId="18FA6D52" w14:textId="79423C71" w:rsidR="00F750EE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La lista muestra solo tareas asignadas a ese usuario, sale Diseño UI</w:t>
            </w:r>
          </w:p>
        </w:tc>
        <w:tc>
          <w:tcPr>
            <w:tcW w:w="2599" w:type="dxa"/>
            <w:gridSpan w:val="2"/>
          </w:tcPr>
          <w:p w14:paraId="5A409271" w14:textId="77777777"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14:paraId="65FA03B8" w14:textId="77777777" w:rsidTr="00C75904">
        <w:tc>
          <w:tcPr>
            <w:tcW w:w="675" w:type="dxa"/>
          </w:tcPr>
          <w:p w14:paraId="5A2FA3D7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0AD50BC" w14:textId="0A339E19" w:rsidR="00F750EE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7</w:t>
            </w:r>
          </w:p>
          <w:p w14:paraId="43FF3023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FE681A9" w14:textId="44E2A899" w:rsidR="00F750EE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Combinar filtros (p. ej., Estado=</w:t>
            </w:r>
            <w:r w:rsidR="00580DC2">
              <w:rPr>
                <w:rFonts w:cs="Arial"/>
                <w:color w:val="000000"/>
                <w:sz w:val="16"/>
                <w:szCs w:val="16"/>
              </w:rPr>
              <w:t>Activos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 + Prioridad=Alta)</w:t>
            </w:r>
          </w:p>
        </w:tc>
        <w:tc>
          <w:tcPr>
            <w:tcW w:w="2599" w:type="dxa"/>
            <w:gridSpan w:val="3"/>
          </w:tcPr>
          <w:p w14:paraId="39090D28" w14:textId="06410878" w:rsidR="00F750EE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aplica todos los criterios a la vez que muestran son: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Pruebas Integración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,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Migrar Base de Datos</w:t>
            </w:r>
          </w:p>
        </w:tc>
        <w:tc>
          <w:tcPr>
            <w:tcW w:w="2599" w:type="dxa"/>
            <w:gridSpan w:val="2"/>
          </w:tcPr>
          <w:p w14:paraId="2B4A8C6D" w14:textId="77777777"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55AEFA75" w14:textId="77777777" w:rsidTr="00C75904">
        <w:tc>
          <w:tcPr>
            <w:tcW w:w="675" w:type="dxa"/>
          </w:tcPr>
          <w:p w14:paraId="436D86AE" w14:textId="7944EB96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8</w:t>
            </w:r>
          </w:p>
        </w:tc>
        <w:tc>
          <w:tcPr>
            <w:tcW w:w="2599" w:type="dxa"/>
            <w:gridSpan w:val="2"/>
          </w:tcPr>
          <w:p w14:paraId="5BD49D12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069AAFE8" w14:textId="767FF17D" w:rsidR="00E23A27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Pulsar “Limpiar” (y dejar Estado/Prioridad/Proyecto/Asignado en “Todos”)</w:t>
            </w:r>
          </w:p>
          <w:p w14:paraId="775B0E20" w14:textId="77777777" w:rsidR="00E23A27" w:rsidRPr="00BA6A80" w:rsidRDefault="00E23A27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7B39E053" w14:textId="60B3C1E1" w:rsidR="00B81FF8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Se restablecen los filtros y se vuelve a mostrar la lista completa, que son: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Diseño U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I,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Desarrollo </w:t>
            </w:r>
            <w:proofErr w:type="spellStart"/>
            <w:r w:rsidRPr="00580DC2">
              <w:rPr>
                <w:rFonts w:cs="Arial"/>
                <w:color w:val="000000"/>
                <w:sz w:val="16"/>
                <w:szCs w:val="16"/>
              </w:rPr>
              <w:t>Backend</w:t>
            </w:r>
            <w:proofErr w:type="spellEnd"/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>
              <w:t xml:space="preserve">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Migrar Base de Datos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80DC2">
              <w:rPr>
                <w:rFonts w:cs="Arial"/>
                <w:color w:val="000000"/>
                <w:sz w:val="16"/>
                <w:szCs w:val="16"/>
              </w:rPr>
              <w:t>Dashboard</w:t>
            </w:r>
            <w:proofErr w:type="spellEnd"/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 KPIs</w:t>
            </w:r>
          </w:p>
        </w:tc>
        <w:tc>
          <w:tcPr>
            <w:tcW w:w="2599" w:type="dxa"/>
            <w:gridSpan w:val="2"/>
          </w:tcPr>
          <w:p w14:paraId="765FD659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6468E6D4" w14:textId="77777777" w:rsidTr="00C75904">
        <w:tc>
          <w:tcPr>
            <w:tcW w:w="8472" w:type="dxa"/>
            <w:gridSpan w:val="8"/>
            <w:shd w:val="clear" w:color="auto" w:fill="B3B3B3"/>
          </w:tcPr>
          <w:p w14:paraId="7883693B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B81FF8" w:rsidRPr="00BA6A80" w14:paraId="052B6361" w14:textId="77777777" w:rsidTr="00C75904">
        <w:tc>
          <w:tcPr>
            <w:tcW w:w="8472" w:type="dxa"/>
            <w:gridSpan w:val="8"/>
            <w:shd w:val="clear" w:color="auto" w:fill="auto"/>
          </w:tcPr>
          <w:p w14:paraId="6FE54592" w14:textId="77777777" w:rsidR="00C75904" w:rsidRPr="00C75904" w:rsidRDefault="00C75904" w:rsidP="00C75904">
            <w:pPr>
              <w:rPr>
                <w:b/>
                <w:sz w:val="18"/>
                <w:szCs w:val="18"/>
              </w:rPr>
            </w:pPr>
          </w:p>
          <w:p w14:paraId="49AAD565" w14:textId="77777777" w:rsidR="00C75904" w:rsidRPr="00C75904" w:rsidRDefault="00C75904" w:rsidP="00C75904">
            <w:pPr>
              <w:pStyle w:val="Prrafodelista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C75904">
              <w:rPr>
                <w:bCs/>
                <w:sz w:val="18"/>
                <w:szCs w:val="18"/>
              </w:rPr>
              <w:t>Los filtros no alteran datos; solo la vista.</w:t>
            </w:r>
          </w:p>
          <w:p w14:paraId="39C95823" w14:textId="77777777" w:rsidR="00C75904" w:rsidRPr="00C75904" w:rsidRDefault="00C75904" w:rsidP="00C75904">
            <w:pPr>
              <w:pStyle w:val="Prrafodelista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C75904">
              <w:rPr>
                <w:bCs/>
                <w:sz w:val="18"/>
                <w:szCs w:val="18"/>
              </w:rPr>
              <w:t>El buscador es “contiene” (case-</w:t>
            </w:r>
            <w:proofErr w:type="spellStart"/>
            <w:r w:rsidRPr="00C75904">
              <w:rPr>
                <w:bCs/>
                <w:sz w:val="18"/>
                <w:szCs w:val="18"/>
              </w:rPr>
              <w:t>insensitive</w:t>
            </w:r>
            <w:proofErr w:type="spellEnd"/>
            <w:r w:rsidRPr="00C75904">
              <w:rPr>
                <w:bCs/>
                <w:sz w:val="18"/>
                <w:szCs w:val="18"/>
              </w:rPr>
              <w:t>).</w:t>
            </w:r>
          </w:p>
          <w:p w14:paraId="7CBB5464" w14:textId="4DA59CF8" w:rsidR="00E23A27" w:rsidRPr="00C75904" w:rsidRDefault="00C75904" w:rsidP="00C75904">
            <w:pPr>
              <w:pStyle w:val="Prrafodelista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C75904">
              <w:rPr>
                <w:bCs/>
                <w:sz w:val="18"/>
                <w:szCs w:val="18"/>
              </w:rPr>
              <w:t>El botón “Limpiar” restablece filtros y recarga todas las tareas.</w:t>
            </w:r>
          </w:p>
          <w:p w14:paraId="39A189AC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28F9936E" w14:textId="77777777" w:rsidTr="00C75904">
        <w:tc>
          <w:tcPr>
            <w:tcW w:w="2118" w:type="dxa"/>
            <w:gridSpan w:val="2"/>
            <w:shd w:val="clear" w:color="auto" w:fill="B3B3B3"/>
            <w:vAlign w:val="center"/>
          </w:tcPr>
          <w:p w14:paraId="6C90362F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737BA0E2" w14:textId="3F67F2E0" w:rsidR="00B81FF8" w:rsidRPr="00BA6A80" w:rsidRDefault="00C75904" w:rsidP="00C75904">
            <w:pPr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APROBADO</w:t>
            </w:r>
          </w:p>
          <w:p w14:paraId="68D7E906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3E136CD0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0A42350B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5F6EFC80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8"/>
      <w:footerReference w:type="default" r:id="rId9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8E975" w14:textId="77777777" w:rsidR="00B720BE" w:rsidRDefault="00B720BE">
      <w:r>
        <w:separator/>
      </w:r>
    </w:p>
  </w:endnote>
  <w:endnote w:type="continuationSeparator" w:id="0">
    <w:p w14:paraId="24BF07E0" w14:textId="77777777" w:rsidR="00B720BE" w:rsidRDefault="00B72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47CE2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4BC57" w14:textId="77777777" w:rsidR="00B720BE" w:rsidRDefault="00B720BE">
      <w:r>
        <w:separator/>
      </w:r>
    </w:p>
  </w:footnote>
  <w:footnote w:type="continuationSeparator" w:id="0">
    <w:p w14:paraId="0D96AF7C" w14:textId="77777777" w:rsidR="00B720BE" w:rsidRDefault="00B720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26C1005D" w14:textId="77777777" w:rsidTr="002B5BEC">
      <w:trPr>
        <w:trHeight w:val="1135"/>
      </w:trPr>
      <w:tc>
        <w:tcPr>
          <w:tcW w:w="1586" w:type="dxa"/>
        </w:tcPr>
        <w:p w14:paraId="082A51DF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val="en-US"/>
            </w:rPr>
            <w:drawing>
              <wp:inline distT="0" distB="0" distL="0" distR="0" wp14:anchorId="48CA621A" wp14:editId="17224FEC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5A938245" w14:textId="77777777" w:rsidR="00842334" w:rsidRPr="006C794A" w:rsidRDefault="00B81FF8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PRUEBA</w:t>
          </w:r>
        </w:p>
      </w:tc>
      <w:tc>
        <w:tcPr>
          <w:tcW w:w="1609" w:type="dxa"/>
          <w:gridSpan w:val="2"/>
        </w:tcPr>
        <w:p w14:paraId="1E65141B" w14:textId="37A6BE82" w:rsidR="00842334" w:rsidRPr="002D5B96" w:rsidRDefault="00C7590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735F65">
            <w:rPr>
              <w:b/>
              <w:noProof/>
              <w:sz w:val="18"/>
              <w:szCs w:val="18"/>
            </w:rPr>
            <w:drawing>
              <wp:inline distT="0" distB="0" distL="0" distR="0" wp14:anchorId="12E74830" wp14:editId="4DC918E7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334" w14:paraId="4F598CE7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5537BE3C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5689E474" w14:textId="27D921A5" w:rsidR="00842334" w:rsidRPr="00466334" w:rsidRDefault="00842334" w:rsidP="00F750EE">
          <w:pPr>
            <w:pStyle w:val="Encabezado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C75904">
            <w:rPr>
              <w:b/>
            </w:rPr>
            <w:t>DashKPIs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030E1C1F" w14:textId="79AEFE46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  <w:proofErr w:type="spellStart"/>
          <w:proofErr w:type="gramStart"/>
          <w:r w:rsidR="00C75904">
            <w:rPr>
              <w:b/>
              <w:sz w:val="18"/>
              <w:szCs w:val="18"/>
            </w:rPr>
            <w:t>Print</w:t>
          </w:r>
          <w:proofErr w:type="spellEnd"/>
          <w:r w:rsidR="00C75904">
            <w:rPr>
              <w:b/>
              <w:sz w:val="18"/>
              <w:szCs w:val="18"/>
            </w:rPr>
            <w:t>(</w:t>
          </w:r>
          <w:proofErr w:type="spellStart"/>
          <w:proofErr w:type="gramEnd"/>
          <w:r w:rsidR="00C75904">
            <w:rPr>
              <w:b/>
              <w:sz w:val="18"/>
              <w:szCs w:val="18"/>
            </w:rPr>
            <w:t>Null</w:t>
          </w:r>
          <w:proofErr w:type="spellEnd"/>
          <w:r w:rsidR="00C75904">
            <w:rPr>
              <w:b/>
              <w:sz w:val="18"/>
              <w:szCs w:val="18"/>
            </w:rPr>
            <w:t>)</w:t>
          </w:r>
        </w:p>
      </w:tc>
    </w:tr>
    <w:tr w:rsidR="00842334" w14:paraId="0E3B4F08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397F6A3D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681B7B5A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015819B2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2BDE67A7" w14:textId="495DCB76" w:rsidR="00842334" w:rsidRPr="00466334" w:rsidRDefault="00C7590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1</w:t>
          </w:r>
        </w:p>
      </w:tc>
    </w:tr>
  </w:tbl>
  <w:p w14:paraId="1453B153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5CC40CE8"/>
    <w:multiLevelType w:val="hybridMultilevel"/>
    <w:tmpl w:val="B396163A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58207D3"/>
    <w:multiLevelType w:val="hybridMultilevel"/>
    <w:tmpl w:val="9A0C68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7"/>
  </w:num>
  <w:num w:numId="6">
    <w:abstractNumId w:val="29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3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4"/>
  </w:num>
  <w:num w:numId="35">
    <w:abstractNumId w:val="23"/>
  </w:num>
  <w:num w:numId="36">
    <w:abstractNumId w:val="11"/>
  </w:num>
  <w:num w:numId="37">
    <w:abstractNumId w:val="16"/>
  </w:num>
  <w:num w:numId="38">
    <w:abstractNumId w:val="26"/>
  </w:num>
  <w:num w:numId="39">
    <w:abstractNumId w:val="15"/>
  </w:num>
  <w:num w:numId="40">
    <w:abstractNumId w:val="2"/>
  </w:num>
  <w:num w:numId="41">
    <w:abstractNumId w:val="31"/>
  </w:num>
  <w:num w:numId="42">
    <w:abstractNumId w:val="13"/>
  </w:num>
  <w:num w:numId="43">
    <w:abstractNumId w:val="30"/>
  </w:num>
  <w:num w:numId="44">
    <w:abstractNumId w:val="32"/>
  </w:num>
  <w:num w:numId="45">
    <w:abstractNumId w:val="20"/>
  </w:num>
  <w:num w:numId="46">
    <w:abstractNumId w:val="25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36AF0"/>
    <w:rsid w:val="00580DC2"/>
    <w:rsid w:val="005E1459"/>
    <w:rsid w:val="005E3699"/>
    <w:rsid w:val="005F4F6B"/>
    <w:rsid w:val="006760F4"/>
    <w:rsid w:val="00680CAB"/>
    <w:rsid w:val="006A5A84"/>
    <w:rsid w:val="006B046A"/>
    <w:rsid w:val="006B5F60"/>
    <w:rsid w:val="006C794A"/>
    <w:rsid w:val="006E7CCE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5622E"/>
    <w:rsid w:val="009F4503"/>
    <w:rsid w:val="00A0348C"/>
    <w:rsid w:val="00A40446"/>
    <w:rsid w:val="00A60949"/>
    <w:rsid w:val="00A761D9"/>
    <w:rsid w:val="00A9732E"/>
    <w:rsid w:val="00AC753F"/>
    <w:rsid w:val="00AF2348"/>
    <w:rsid w:val="00B06D5D"/>
    <w:rsid w:val="00B14DC6"/>
    <w:rsid w:val="00B4750C"/>
    <w:rsid w:val="00B52F87"/>
    <w:rsid w:val="00B672E7"/>
    <w:rsid w:val="00B720BE"/>
    <w:rsid w:val="00B81FF8"/>
    <w:rsid w:val="00B845AB"/>
    <w:rsid w:val="00B900C0"/>
    <w:rsid w:val="00BB0B14"/>
    <w:rsid w:val="00C10649"/>
    <w:rsid w:val="00C33D7A"/>
    <w:rsid w:val="00C40CA2"/>
    <w:rsid w:val="00C54727"/>
    <w:rsid w:val="00C75904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23A27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750EE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CCD7DC"/>
  <w15:docId w15:val="{D9639D48-71A6-4FD8-BDD5-6CF117D31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04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46A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basedOn w:val="Fuentedeprrafopredeter"/>
    <w:semiHidden/>
    <w:rsid w:val="00B81FF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B81FF8"/>
  </w:style>
  <w:style w:type="character" w:customStyle="1" w:styleId="TextocomentarioCar">
    <w:name w:val="Texto comentario Car"/>
    <w:basedOn w:val="Fuentedeprrafopredeter"/>
    <w:link w:val="Textocomentario"/>
    <w:semiHidden/>
    <w:rsid w:val="00B81FF8"/>
    <w:rPr>
      <w:rFonts w:ascii="Arial" w:hAnsi="Arial"/>
      <w:lang w:eastAsia="en-US"/>
    </w:rPr>
  </w:style>
  <w:style w:type="paragraph" w:styleId="NormalWeb">
    <w:name w:val="Normal (Web)"/>
    <w:basedOn w:val="Normal"/>
    <w:uiPriority w:val="99"/>
    <w:unhideWhenUsed/>
    <w:rsid w:val="00C75904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C75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48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474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762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22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E46B7-60F7-4C80-A836-16FDAB36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10</TotalTime>
  <Pages>1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3</cp:revision>
  <cp:lastPrinted>2025-10-08T21:42:00Z</cp:lastPrinted>
  <dcterms:created xsi:type="dcterms:W3CDTF">2025-10-08T21:37:00Z</dcterms:created>
  <dcterms:modified xsi:type="dcterms:W3CDTF">2025-10-08T21:43:00Z</dcterms:modified>
</cp:coreProperties>
</file>